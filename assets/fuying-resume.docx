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D0FC5" w14:textId="77777777" w:rsidR="00B51280" w:rsidRDefault="00B51280"/>
    <w:p w14:paraId="1112AC32" w14:textId="750CE05D" w:rsidR="00B51280" w:rsidRDefault="006F22DC">
      <w:r>
        <w:rPr>
          <w:noProof/>
        </w:rPr>
        <w:drawing>
          <wp:anchor distT="0" distB="0" distL="114300" distR="114300" simplePos="0" relativeHeight="251734016" behindDoc="0" locked="0" layoutInCell="1" allowOverlap="1" wp14:anchorId="59C7F965" wp14:editId="67B7780C">
            <wp:simplePos x="0" y="0"/>
            <wp:positionH relativeFrom="column">
              <wp:posOffset>6009005</wp:posOffset>
            </wp:positionH>
            <wp:positionV relativeFrom="paragraph">
              <wp:posOffset>159311</wp:posOffset>
            </wp:positionV>
            <wp:extent cx="836295" cy="1147445"/>
            <wp:effectExtent l="12700" t="12700" r="14605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" r="142"/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11474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8554D5" wp14:editId="0A141525">
                <wp:simplePos x="0" y="0"/>
                <wp:positionH relativeFrom="column">
                  <wp:posOffset>831215</wp:posOffset>
                </wp:positionH>
                <wp:positionV relativeFrom="paragraph">
                  <wp:posOffset>246380</wp:posOffset>
                </wp:positionV>
                <wp:extent cx="4697095" cy="645160"/>
                <wp:effectExtent l="0" t="0" r="1905" b="2540"/>
                <wp:wrapNone/>
                <wp:docPr id="5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709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28BDC" w14:textId="77777777" w:rsidR="00B51280" w:rsidRPr="00D02C1A" w:rsidRDefault="009F6462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Microsoft YaHei Regular" w:eastAsia="Microsoft YaHei Regular" w:hAnsi="Microsoft YaHei Regular" w:cs="Microsoft YaHei Regular"/>
                                <w:color w:val="58679D"/>
                                <w:sz w:val="15"/>
                                <w:lang w:eastAsia="zh-Hans"/>
                              </w:rPr>
                            </w:pPr>
                            <w:r w:rsidRPr="00D02C1A"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8679D"/>
                                <w:spacing w:val="78"/>
                                <w:kern w:val="2"/>
                                <w:sz w:val="36"/>
                                <w:szCs w:val="62"/>
                              </w:rPr>
                              <w:t>付颖</w:t>
                            </w:r>
                          </w:p>
                          <w:p w14:paraId="04DC5B8E" w14:textId="651D17C8" w:rsidR="00B51280" w:rsidRDefault="00E44E71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Microsoft YaHei Regular" w:eastAsia="Microsoft YaHei Regular" w:hAnsi="Microsoft YaHei Regular" w:cs="Microsoft YaHei Regular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>base</w:t>
                            </w:r>
                            <w:r w:rsidR="009F6462"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>上海</w:t>
                            </w:r>
                            <w:r w:rsidR="009F6462"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 xml:space="preserve">  </w:t>
                            </w:r>
                            <w:r w:rsidR="00164EA8"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>毕业时间：2027</w:t>
                            </w:r>
                            <w:r w:rsidR="00E6101E"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>6</w:t>
                            </w:r>
                            <w:r w:rsidR="00E6101E"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ascii="Microsoft YaHei Regular" w:eastAsia="Microsoft YaHei Regular" w:hAnsi="Microsoft YaHei Regular" w:cs="Microsoft YaHei Regular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554D5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65.45pt;margin-top:19.4pt;width:369.85pt;height:5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" filled="f" stroked="f" strokeweight=".5pt">
                <v:textbox inset="0,0,0,0">
                  <w:txbxContent>
                    <w:p w14:paraId="66A28BDC" w14:textId="77777777" w:rsidR="00B51280" w:rsidRPr="00D02C1A" w:rsidRDefault="009F6462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Microsoft YaHei Regular" w:eastAsia="Microsoft YaHei Regular" w:hAnsi="Microsoft YaHei Regular" w:cs="Microsoft YaHei Regular"/>
                          <w:color w:val="58679D"/>
                          <w:sz w:val="15"/>
                          <w:lang w:eastAsia="zh-Hans"/>
                        </w:rPr>
                      </w:pPr>
                      <w:r w:rsidRPr="00D02C1A"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8679D"/>
                          <w:spacing w:val="78"/>
                          <w:kern w:val="2"/>
                          <w:sz w:val="36"/>
                          <w:szCs w:val="62"/>
                        </w:rPr>
                        <w:t>付颖</w:t>
                      </w:r>
                    </w:p>
                    <w:p w14:paraId="04DC5B8E" w14:textId="651D17C8" w:rsidR="00B51280" w:rsidRDefault="00E44E71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Microsoft YaHei Regular" w:eastAsia="Microsoft YaHei Regular" w:hAnsi="Microsoft YaHei Regular" w:cs="Microsoft YaHei Regular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>base</w:t>
                      </w:r>
                      <w:r w:rsidR="009F6462"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>：</w:t>
                      </w:r>
                      <w:r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>上海</w:t>
                      </w:r>
                      <w:r w:rsidR="009F6462"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 xml:space="preserve">  </w:t>
                      </w:r>
                      <w:r w:rsidR="00164EA8"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>毕业时间：2027</w:t>
                      </w:r>
                      <w:r w:rsidR="00E6101E"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>年</w:t>
                      </w:r>
                      <w:r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>6</w:t>
                      </w:r>
                      <w:r w:rsidR="00E6101E"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>月</w:t>
                      </w:r>
                      <w:r>
                        <w:rPr>
                          <w:rFonts w:ascii="Microsoft YaHei Regular" w:eastAsia="Microsoft YaHei Regular" w:hAnsi="Microsoft YaHei Regular" w:cs="Microsoft YaHei Regular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7BF4E6" wp14:editId="116EE7D6">
                <wp:simplePos x="0" y="0"/>
                <wp:positionH relativeFrom="column">
                  <wp:posOffset>605155</wp:posOffset>
                </wp:positionH>
                <wp:positionV relativeFrom="paragraph">
                  <wp:posOffset>954405</wp:posOffset>
                </wp:positionV>
                <wp:extent cx="5166995" cy="231775"/>
                <wp:effectExtent l="0" t="0" r="0" b="0"/>
                <wp:wrapNone/>
                <wp:docPr id="5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99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87D3C" w14:textId="77777777" w:rsidR="00B51280" w:rsidRPr="00DF32B6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电话: 1</w:t>
                            </w:r>
                            <w:r w:rsidR="009F6462"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72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-</w:t>
                            </w:r>
                            <w:r w:rsidR="009F6462"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7459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-</w:t>
                            </w:r>
                            <w:r w:rsidR="009F6462"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3381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 |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 邮箱: </w:t>
                            </w:r>
                            <w:r w:rsidR="009F6462"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fuying4581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@163.com 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| 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164EA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</w:rPr>
                              <w:t>微信号：iamfloopy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7" type="#_x0000_t202" style="position:absolute;left:0;text-align:left;margin-left:47.65pt;margin-top:75.15pt;width:406.85pt;height:1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" filled="f" stroked="f" strokeweight=".5pt">
                <v:textbox inset="0,0,0,0">
                  <w:txbxContent>
                    <w:p w:rsidR="00B51280" w:rsidRPr="00DF32B6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电话: 1</w:t>
                      </w:r>
                      <w:r w:rsidR="009F6462"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72</w:t>
                      </w:r>
                      <w:r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-</w:t>
                      </w:r>
                      <w:r w:rsidR="009F6462"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7459</w:t>
                      </w:r>
                      <w:r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-</w:t>
                      </w:r>
                      <w:r w:rsidR="009F6462"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3381</w:t>
                      </w:r>
                      <w:r w:rsidRPr="00DF32B6"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 |</w:t>
                      </w:r>
                      <w:r w:rsidRPr="00DF32B6"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 邮箱: </w:t>
                      </w:r>
                      <w:r w:rsidR="009F6462"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fuying4581</w:t>
                      </w:r>
                      <w:r w:rsidRPr="00DF32B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@163.com </w:t>
                      </w:r>
                      <w:r w:rsidRPr="00DF32B6"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| </w:t>
                      </w:r>
                      <w:r w:rsidRPr="00DF32B6"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="00164EA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微信号：</w:t>
                      </w:r>
                      <w:proofErr w:type="spellStart"/>
                      <w:r w:rsidR="00164EA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1"/>
                          <w:szCs w:val="21"/>
                        </w:rPr>
                        <w:t>iamfloopy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464B36A" w14:textId="77777777" w:rsidR="00B51280" w:rsidRDefault="00B51280"/>
    <w:p w14:paraId="7643944A" w14:textId="77777777" w:rsidR="00B51280" w:rsidRDefault="00B51280"/>
    <w:p w14:paraId="199CD039" w14:textId="77777777" w:rsidR="00B51280" w:rsidRDefault="00B51280"/>
    <w:p w14:paraId="2FECDF6B" w14:textId="77777777" w:rsidR="00B51280" w:rsidRDefault="00B51280"/>
    <w:p w14:paraId="2D43D501" w14:textId="77777777" w:rsidR="00B51280" w:rsidRDefault="00B51280"/>
    <w:p w14:paraId="1E4F45A2" w14:textId="77777777" w:rsidR="00B51280" w:rsidRDefault="00B51280"/>
    <w:p w14:paraId="622F0927" w14:textId="0A083637" w:rsidR="00B51280" w:rsidRDefault="00D614D7"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162132DD" wp14:editId="1002E797">
                <wp:simplePos x="0" y="0"/>
                <wp:positionH relativeFrom="column">
                  <wp:posOffset>470535</wp:posOffset>
                </wp:positionH>
                <wp:positionV relativeFrom="paragraph">
                  <wp:posOffset>150495</wp:posOffset>
                </wp:positionV>
                <wp:extent cx="6663055" cy="272415"/>
                <wp:effectExtent l="0" t="0" r="17145" b="6985"/>
                <wp:wrapNone/>
                <wp:docPr id="69756505" name="组合 69756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055" cy="272415"/>
                          <a:chOff x="5290" y="2327"/>
                          <a:chExt cx="10493" cy="429"/>
                        </a:xfrm>
                      </wpg:grpSpPr>
                      <wps:wsp>
                        <wps:cNvPr id="1542493627" name="文本框 1542493627"/>
                        <wps:cNvSpPr txBox="1"/>
                        <wps:spPr>
                          <a:xfrm>
                            <a:off x="5302" y="2327"/>
                            <a:ext cx="851" cy="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09D808" w14:textId="7D502295" w:rsidR="00DD7E66" w:rsidRPr="001009EB" w:rsidRDefault="00885D4E" w:rsidP="00DD7E66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23609147" name="直接连接符 9"/>
                        <wps:cNvCnPr/>
                        <wps:spPr>
                          <a:xfrm>
                            <a:off x="5290" y="2756"/>
                            <a:ext cx="104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132DD" id="组合 69756505" o:spid="_x0000_s1028" style="position:absolute;left:0;text-align:left;margin-left:37.05pt;margin-top:11.85pt;width:524.65pt;height:21.45pt;z-index:251743232" coordorigin="5290,2327" coordsize="10493,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542493627" o:spid="_x0000_s1029" type="#_x0000_t202" style="position:absolute;left:5302;top:2327;width:851;height:35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" filled="f" stroked="f" strokeweight=".5pt">
                  <v:textbox inset="0,0,0,0">
                    <w:txbxContent>
                      <w:p w14:paraId="3909D808" w14:textId="7D502295" w:rsidR="00DD7E66" w:rsidRPr="001009EB" w:rsidRDefault="00885D4E" w:rsidP="00DD7E66">
                        <w:pPr>
                          <w:adjustRightInd w:val="0"/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snapToGrid w:val="0"/>
                            <w:color w:val="58679D"/>
                            <w:kern w:val="0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b/>
                            <w:snapToGrid w:val="0"/>
                            <w:color w:val="58679D"/>
                            <w:kern w:val="0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9" o:spid="_x0000_s1030" style="position:absolute;visibility:visible;mso-wrap-style:square" from="5290,2756" to="15783,27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" strokecolor="#d8d8d8 [2732]" strokeweight=".5pt">
                  <v:stroke joinstyle="miter"/>
                </v:line>
              </v:group>
            </w:pict>
          </mc:Fallback>
        </mc:AlternateContent>
      </w:r>
    </w:p>
    <w:p w14:paraId="417F0AF0" w14:textId="6AFAC8C7" w:rsidR="00B51280" w:rsidRDefault="00B51280"/>
    <w:p w14:paraId="41D376FF" w14:textId="63AFC1FB" w:rsidR="00B51280" w:rsidRDefault="002D4265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63BD5F1" wp14:editId="3F94C47A">
                <wp:simplePos x="0" y="0"/>
                <wp:positionH relativeFrom="column">
                  <wp:posOffset>457200</wp:posOffset>
                </wp:positionH>
                <wp:positionV relativeFrom="paragraph">
                  <wp:posOffset>157662</wp:posOffset>
                </wp:positionV>
                <wp:extent cx="6717030" cy="1652155"/>
                <wp:effectExtent l="0" t="0" r="1270" b="0"/>
                <wp:wrapNone/>
                <wp:docPr id="13306027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030" cy="1652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7FC3A" w14:textId="5426B001" w:rsidR="005F79E2" w:rsidRPr="005F79E2" w:rsidRDefault="005F79E2" w:rsidP="00DF32B6">
                            <w:pPr>
                              <w:pStyle w:val="aa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 w:rsidRPr="00A2720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Cs w:val="21"/>
                              </w:rPr>
                              <w:t>项目管理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Cs w:val="21"/>
                              </w:rPr>
                              <w:t>和数据复盘</w:t>
                            </w:r>
                            <w:r w:rsidRPr="00A2720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Cs w:val="21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在小红书商业化部门作为主owner落地执行累计</w:t>
                            </w:r>
                            <w:r w:rsidR="00117AE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多个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项目，</w:t>
                            </w:r>
                            <w:r w:rsidR="00117AE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累计1000w+，</w:t>
                            </w:r>
                            <w:r w:rsidR="00117AE8" w:rsidRPr="00117AE8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单项目平均曝光达1亿+，沉淀用户笔记10w+</w:t>
                            </w:r>
                            <w:r w:rsidR="00117AE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；从0到1搭建项目管理</w:t>
                            </w:r>
                            <w:r w:rsidR="00117AE8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AI</w:t>
                            </w:r>
                            <w:r w:rsidR="00117AE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工作流，协助提效50%</w:t>
                            </w:r>
                          </w:p>
                          <w:p w14:paraId="13BDC02A" w14:textId="2BA9E7CA" w:rsidR="00885D4E" w:rsidRPr="00885D4E" w:rsidRDefault="00AD76A0" w:rsidP="00DF32B6">
                            <w:pPr>
                              <w:pStyle w:val="aa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/>
                                <w:b/>
                                <w:bCs/>
                                <w:szCs w:val="21"/>
                              </w:rPr>
                            </w:pPr>
                            <w:r w:rsidRPr="00AD76A0">
                              <w:rPr>
                                <w:rFonts w:ascii="微软雅黑" w:eastAsia="微软雅黑" w:hAnsi="微软雅黑"/>
                                <w:b/>
                                <w:bCs/>
                                <w:szCs w:val="21"/>
                              </w:rPr>
                              <w:t>内容创意</w:t>
                            </w:r>
                            <w:r w:rsidR="005F79E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Cs w:val="21"/>
                              </w:rPr>
                              <w:t>能力</w:t>
                            </w:r>
                            <w:r w:rsidR="00885D4E" w:rsidRPr="00885D4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Cs w:val="21"/>
                              </w:rPr>
                              <w:t>：</w:t>
                            </w:r>
                            <w:r w:rsidRPr="00AD76A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在WK上海独立产出麦当劳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新品名</w:t>
                            </w:r>
                            <w:r w:rsidRPr="00AD76A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“</w:t>
                            </w:r>
                            <w:r w:rsidRPr="00AD76A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牛蘑王堡”，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同名</w:t>
                            </w:r>
                            <w:r w:rsidRPr="00AD76A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话题浏览量500w+，讨论量2.1w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；从0到1参与</w:t>
                            </w:r>
                            <w:r w:rsidRPr="00AD76A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OtterLife海外KOL投放，过筛率80%+，ARPU40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+</w:t>
                            </w:r>
                            <w:r w:rsidRPr="00AD76A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，借助AI工具优化投放策略，形成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SOP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28C25D39" w14:textId="3DEC4982" w:rsidR="00885D4E" w:rsidRDefault="00885D4E" w:rsidP="00DF32B6">
                            <w:pPr>
                              <w:pStyle w:val="aa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 w:rsidRPr="00885D4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Cs w:val="21"/>
                              </w:rPr>
                              <w:t>热点敏感度：</w:t>
                            </w:r>
                            <w:r w:rsidR="00AD76A0" w:rsidRPr="00AD76A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网感强，善于借势热点。在于谦播客《多新鲜呐》中担任万妮达期PM，抖音单条宣传切片百万转赞，微博自然热搜登主榜，创节目站外传播历史最佳。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BD5F1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31" type="#_x0000_t202" style="position:absolute;left:0;text-align:left;margin-left:36pt;margin-top:12.4pt;width:528.9pt;height:130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" filled="f" stroked="f" strokeweight=".5pt">
                <v:textbox inset="0,0,0,0">
                  <w:txbxContent>
                    <w:p w14:paraId="0487FC3A" w14:textId="5426B001" w:rsidR="005F79E2" w:rsidRPr="005F79E2" w:rsidRDefault="005F79E2" w:rsidP="00DF32B6">
                      <w:pPr>
                        <w:pStyle w:val="aa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 w:rsidRPr="00A27209">
                        <w:rPr>
                          <w:rFonts w:ascii="微软雅黑" w:eastAsia="微软雅黑" w:hAnsi="微软雅黑" w:hint="eastAsia"/>
                          <w:b/>
                          <w:bCs/>
                          <w:szCs w:val="21"/>
                        </w:rPr>
                        <w:t>项目管理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Cs w:val="21"/>
                        </w:rPr>
                        <w:t>和数据复盘</w:t>
                      </w:r>
                      <w:r w:rsidRPr="00A27209">
                        <w:rPr>
                          <w:rFonts w:ascii="微软雅黑" w:eastAsia="微软雅黑" w:hAnsi="微软雅黑" w:hint="eastAsia"/>
                          <w:b/>
                          <w:bCs/>
                          <w:szCs w:val="21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在小红书商业化部门作为主owner落地执行累计</w:t>
                      </w:r>
                      <w:r w:rsidR="00117AE8">
                        <w:rPr>
                          <w:rFonts w:ascii="微软雅黑" w:eastAsia="微软雅黑" w:hAnsi="微软雅黑" w:hint="eastAsia"/>
                          <w:szCs w:val="21"/>
                        </w:rPr>
                        <w:t>多个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项目，</w:t>
                      </w:r>
                      <w:r w:rsidR="00117AE8">
                        <w:rPr>
                          <w:rFonts w:ascii="微软雅黑" w:eastAsia="微软雅黑" w:hAnsi="微软雅黑" w:hint="eastAsia"/>
                          <w:szCs w:val="21"/>
                        </w:rPr>
                        <w:t>累计1000w+，</w:t>
                      </w:r>
                      <w:r w:rsidR="00117AE8" w:rsidRPr="00117AE8">
                        <w:rPr>
                          <w:rFonts w:ascii="微软雅黑" w:eastAsia="微软雅黑" w:hAnsi="微软雅黑"/>
                          <w:szCs w:val="21"/>
                        </w:rPr>
                        <w:t>单项目平均曝光达1亿+，沉淀用户笔记10w+</w:t>
                      </w:r>
                      <w:r w:rsidR="00117AE8">
                        <w:rPr>
                          <w:rFonts w:ascii="微软雅黑" w:eastAsia="微软雅黑" w:hAnsi="微软雅黑" w:hint="eastAsia"/>
                          <w:szCs w:val="21"/>
                        </w:rPr>
                        <w:t>；从0到1搭建项目管理</w:t>
                      </w:r>
                      <w:r w:rsidR="00117AE8">
                        <w:rPr>
                          <w:rFonts w:ascii="微软雅黑" w:eastAsia="微软雅黑" w:hAnsi="微软雅黑"/>
                          <w:szCs w:val="21"/>
                        </w:rPr>
                        <w:t>AI</w:t>
                      </w:r>
                      <w:r w:rsidR="00117AE8">
                        <w:rPr>
                          <w:rFonts w:ascii="微软雅黑" w:eastAsia="微软雅黑" w:hAnsi="微软雅黑" w:hint="eastAsia"/>
                          <w:szCs w:val="21"/>
                        </w:rPr>
                        <w:t>工作流，协助提效50%</w:t>
                      </w:r>
                    </w:p>
                    <w:p w14:paraId="13BDC02A" w14:textId="2BA9E7CA" w:rsidR="00885D4E" w:rsidRPr="00885D4E" w:rsidRDefault="00AD76A0" w:rsidP="00DF32B6">
                      <w:pPr>
                        <w:pStyle w:val="aa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/>
                          <w:b/>
                          <w:bCs/>
                          <w:szCs w:val="21"/>
                        </w:rPr>
                      </w:pPr>
                      <w:r w:rsidRPr="00AD76A0">
                        <w:rPr>
                          <w:rFonts w:ascii="微软雅黑" w:eastAsia="微软雅黑" w:hAnsi="微软雅黑"/>
                          <w:b/>
                          <w:bCs/>
                          <w:szCs w:val="21"/>
                        </w:rPr>
                        <w:t>内容创意</w:t>
                      </w:r>
                      <w:r w:rsidR="005F79E2">
                        <w:rPr>
                          <w:rFonts w:ascii="微软雅黑" w:eastAsia="微软雅黑" w:hAnsi="微软雅黑" w:hint="eastAsia"/>
                          <w:b/>
                          <w:bCs/>
                          <w:szCs w:val="21"/>
                        </w:rPr>
                        <w:t>能力</w:t>
                      </w:r>
                      <w:r w:rsidR="00885D4E" w:rsidRPr="00885D4E">
                        <w:rPr>
                          <w:rFonts w:ascii="微软雅黑" w:eastAsia="微软雅黑" w:hAnsi="微软雅黑" w:hint="eastAsia"/>
                          <w:b/>
                          <w:bCs/>
                          <w:szCs w:val="21"/>
                        </w:rPr>
                        <w:t>：</w:t>
                      </w:r>
                      <w:r w:rsidRPr="00AD76A0">
                        <w:rPr>
                          <w:rFonts w:ascii="微软雅黑" w:eastAsia="微软雅黑" w:hAnsi="微软雅黑"/>
                          <w:szCs w:val="21"/>
                        </w:rPr>
                        <w:t>在WK上海独立产出麦当劳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新品名</w:t>
                      </w:r>
                      <w:r w:rsidRPr="00AD76A0">
                        <w:rPr>
                          <w:rFonts w:ascii="微软雅黑" w:eastAsia="微软雅黑" w:hAnsi="微软雅黑" w:hint="eastAsia"/>
                          <w:szCs w:val="21"/>
                        </w:rPr>
                        <w:t>“</w:t>
                      </w:r>
                      <w:r w:rsidRPr="00AD76A0">
                        <w:rPr>
                          <w:rFonts w:ascii="微软雅黑" w:eastAsia="微软雅黑" w:hAnsi="微软雅黑"/>
                          <w:szCs w:val="21"/>
                        </w:rPr>
                        <w:t>牛蘑王堡”，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同名</w:t>
                      </w:r>
                      <w:r w:rsidRPr="00AD76A0">
                        <w:rPr>
                          <w:rFonts w:ascii="微软雅黑" w:eastAsia="微软雅黑" w:hAnsi="微软雅黑"/>
                          <w:szCs w:val="21"/>
                        </w:rPr>
                        <w:t>话题浏览量500w+，讨论量2.1w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；从0到1参与</w:t>
                      </w:r>
                      <w:proofErr w:type="spellStart"/>
                      <w:r w:rsidRPr="00AD76A0">
                        <w:rPr>
                          <w:rFonts w:ascii="微软雅黑" w:eastAsia="微软雅黑" w:hAnsi="微软雅黑"/>
                          <w:szCs w:val="21"/>
                        </w:rPr>
                        <w:t>OtterLife</w:t>
                      </w:r>
                      <w:proofErr w:type="spellEnd"/>
                      <w:r w:rsidRPr="00AD76A0">
                        <w:rPr>
                          <w:rFonts w:ascii="微软雅黑" w:eastAsia="微软雅黑" w:hAnsi="微软雅黑"/>
                          <w:szCs w:val="21"/>
                        </w:rPr>
                        <w:t>海外KOL投放，过筛率80%+，ARPU40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+</w:t>
                      </w:r>
                      <w:r w:rsidRPr="00AD76A0">
                        <w:rPr>
                          <w:rFonts w:ascii="微软雅黑" w:eastAsia="微软雅黑" w:hAnsi="微软雅黑"/>
                          <w:szCs w:val="21"/>
                        </w:rPr>
                        <w:t>，借助AI工具优化投放策略，形成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SOP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28C25D39" w14:textId="3DEC4982" w:rsidR="00885D4E" w:rsidRDefault="00885D4E" w:rsidP="00DF32B6">
                      <w:pPr>
                        <w:pStyle w:val="aa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 w:rsidRPr="00885D4E">
                        <w:rPr>
                          <w:rFonts w:ascii="微软雅黑" w:eastAsia="微软雅黑" w:hAnsi="微软雅黑" w:hint="eastAsia"/>
                          <w:b/>
                          <w:bCs/>
                          <w:szCs w:val="21"/>
                        </w:rPr>
                        <w:t>热点敏感度：</w:t>
                      </w:r>
                      <w:r w:rsidR="00AD76A0" w:rsidRPr="00AD76A0">
                        <w:rPr>
                          <w:rFonts w:ascii="微软雅黑" w:eastAsia="微软雅黑" w:hAnsi="微软雅黑"/>
                          <w:szCs w:val="21"/>
                        </w:rPr>
                        <w:t>网感强，善于借势热点。在于谦播客《多新鲜呐》中担任万妮达期PM，抖音单条宣传切片百万转赞，微博自然热搜登主榜，创节目站外传播历史最佳。</w:t>
                      </w:r>
                    </w:p>
                  </w:txbxContent>
                </v:textbox>
              </v:shape>
            </w:pict>
          </mc:Fallback>
        </mc:AlternateContent>
      </w:r>
    </w:p>
    <w:p w14:paraId="6888FE5C" w14:textId="5DECE23A" w:rsidR="00B51280" w:rsidRDefault="00B51280"/>
    <w:p w14:paraId="6A92F493" w14:textId="06D79FE3" w:rsidR="00B51280" w:rsidRDefault="00B51280"/>
    <w:p w14:paraId="22BD8D7C" w14:textId="77777777" w:rsidR="00B51280" w:rsidRDefault="00B51280"/>
    <w:p w14:paraId="5CE99EF8" w14:textId="77777777" w:rsidR="00B51280" w:rsidRDefault="00B51280"/>
    <w:p w14:paraId="09847088" w14:textId="77777777" w:rsidR="00B51280" w:rsidRDefault="00B51280"/>
    <w:p w14:paraId="38DDBC1E" w14:textId="77777777" w:rsidR="00B51280" w:rsidRDefault="00B51280"/>
    <w:p w14:paraId="2D8692E8" w14:textId="77777777" w:rsidR="00B51280" w:rsidRDefault="00B51280"/>
    <w:p w14:paraId="1EBE971D" w14:textId="77777777" w:rsidR="00B51280" w:rsidRDefault="00B51280"/>
    <w:p w14:paraId="10B7FC4B" w14:textId="08B8FF13" w:rsidR="00B51280" w:rsidRDefault="00B51280"/>
    <w:p w14:paraId="7D568B08" w14:textId="337C50D2" w:rsidR="00B51280" w:rsidRDefault="00E24511"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6C0ACC5" wp14:editId="7B4CF645">
                <wp:simplePos x="0" y="0"/>
                <wp:positionH relativeFrom="column">
                  <wp:posOffset>472440</wp:posOffset>
                </wp:positionH>
                <wp:positionV relativeFrom="paragraph">
                  <wp:posOffset>128668</wp:posOffset>
                </wp:positionV>
                <wp:extent cx="6663055" cy="272415"/>
                <wp:effectExtent l="0" t="0" r="17145" b="698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055" cy="272415"/>
                          <a:chOff x="5290" y="2327"/>
                          <a:chExt cx="10493" cy="429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5302" y="2327"/>
                            <a:ext cx="851" cy="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5394B3" w14:textId="77777777" w:rsidR="00B51280" w:rsidRPr="001009EB" w:rsidRDefault="0000000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</w:pPr>
                              <w:r w:rsidRPr="001009EB">
                                <w:rPr>
                                  <w:rFonts w:ascii="微软雅黑" w:eastAsia="微软雅黑" w:hAnsi="微软雅黑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  <w:t>教育</w:t>
                              </w:r>
                              <w:r w:rsidRPr="001009EB">
                                <w:rPr>
                                  <w:rFonts w:ascii="微软雅黑" w:eastAsia="微软雅黑" w:hAnsi="微软雅黑" w:hint="eastAsia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5290" y="2756"/>
                            <a:ext cx="104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0ACC5" id="组合 34" o:spid="_x0000_s1032" style="position:absolute;left:0;text-align:left;margin-left:37.2pt;margin-top:10.15pt;width:524.65pt;height:21.45pt;z-index:251735040" coordorigin="5290,2327" coordsize="10493,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">
                <v:shape id="文本框 18" o:spid="_x0000_s1033" type="#_x0000_t202" style="position:absolute;left:5302;top:2327;width:851;height:35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" filled="f" stroked="f" strokeweight=".5pt">
                  <v:textbox inset="0,0,0,0">
                    <w:txbxContent>
                      <w:p w14:paraId="615394B3" w14:textId="77777777" w:rsidR="00B51280" w:rsidRPr="001009EB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snapToGrid w:val="0"/>
                            <w:color w:val="58679D"/>
                            <w:kern w:val="0"/>
                          </w:rPr>
                        </w:pPr>
                        <w:r w:rsidRPr="001009EB">
                          <w:rPr>
                            <w:rFonts w:ascii="Microsoft YaHei" w:eastAsia="Microsoft YaHei" w:hAnsi="Microsoft YaHei"/>
                            <w:b/>
                            <w:snapToGrid w:val="0"/>
                            <w:color w:val="58679D"/>
                            <w:kern w:val="0"/>
                          </w:rPr>
                          <w:t>教育</w:t>
                        </w:r>
                        <w:r w:rsidRPr="001009EB">
                          <w:rPr>
                            <w:rFonts w:ascii="Microsoft YaHei" w:eastAsia="Microsoft YaHei" w:hAnsi="Microsoft YaHei" w:hint="eastAsia"/>
                            <w:b/>
                            <w:snapToGrid w:val="0"/>
                            <w:color w:val="58679D"/>
                            <w:kern w:val="0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9" o:spid="_x0000_s1034" style="position:absolute;visibility:visible;mso-wrap-style:square" from="5290,2756" to="15783,27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" strokecolor="#d8d8d8 [2732]" strokeweight=".5pt">
                  <v:stroke joinstyle="miter"/>
                </v:line>
              </v:group>
            </w:pict>
          </mc:Fallback>
        </mc:AlternateContent>
      </w:r>
    </w:p>
    <w:p w14:paraId="7C209E2D" w14:textId="31B6237D" w:rsidR="00B51280" w:rsidRDefault="00B51280"/>
    <w:p w14:paraId="0A611053" w14:textId="32C630D6" w:rsidR="00B51280" w:rsidRDefault="00E2451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5939E0" wp14:editId="00A7EF8B">
                <wp:simplePos x="0" y="0"/>
                <wp:positionH relativeFrom="column">
                  <wp:posOffset>479425</wp:posOffset>
                </wp:positionH>
                <wp:positionV relativeFrom="paragraph">
                  <wp:posOffset>143851</wp:posOffset>
                </wp:positionV>
                <wp:extent cx="6717030" cy="1128045"/>
                <wp:effectExtent l="0" t="0" r="1270" b="2540"/>
                <wp:wrapNone/>
                <wp:docPr id="7226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030" cy="1128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8E155" w14:textId="77777777" w:rsidR="00B51280" w:rsidRPr="00DF32B6" w:rsidRDefault="009F6462" w:rsidP="00DF32B6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华东师范大学</w:t>
                            </w:r>
                            <w:r w:rsid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｜985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="00E008E7"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="001C67D4"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创意写作专业 | 硕士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 w:rsid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008E7"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2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024.09 至今（在读）</w:t>
                            </w:r>
                          </w:p>
                          <w:p w14:paraId="23295DE9" w14:textId="77777777" w:rsidR="00E008E7" w:rsidRDefault="00000000" w:rsidP="006F22DC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Lines="50" w:after="120" w:afterAutospacing="0" w:line="400" w:lineRule="exact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主修课程： </w:t>
                            </w:r>
                            <w:r w:rsidR="008365F8"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创意写作工作坊，类型文学研习，中国经典名作研习，中国影视研究专题，世界小说名著选读等</w:t>
                            </w:r>
                          </w:p>
                          <w:p w14:paraId="050479EE" w14:textId="77777777" w:rsidR="00DF32B6" w:rsidRPr="00DF32B6" w:rsidRDefault="00DF32B6" w:rsidP="006F22DC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中国矿业大学｜211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  <w:t xml:space="preserve">    汉语言文学专业 | 本科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        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2</w:t>
                            </w: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020.09 — 2024.06</w:t>
                            </w:r>
                          </w:p>
                          <w:p w14:paraId="17C6617A" w14:textId="77777777" w:rsidR="00DF32B6" w:rsidRPr="00DF32B6" w:rsidRDefault="00DF32B6" w:rsidP="006F22DC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主修课程： 现代汉语、古代汉语、当代语言学、外国文学史、中国文学史、文学理论、基础写作、应用写作等</w:t>
                            </w:r>
                          </w:p>
                          <w:p w14:paraId="309639C5" w14:textId="77777777" w:rsidR="00DF32B6" w:rsidRPr="00DF32B6" w:rsidRDefault="00DF32B6" w:rsidP="00DF32B6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939E0" id="_x0000_s1035" type="#_x0000_t202" style="position:absolute;left:0;text-align:left;margin-left:37.75pt;margin-top:11.35pt;width:528.9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" filled="f" stroked="f" strokeweight=".5pt">
                <v:textbox inset="0,0,0,0">
                  <w:txbxContent>
                    <w:p w14:paraId="6A38E155" w14:textId="77777777" w:rsidR="00B51280" w:rsidRPr="00DF32B6" w:rsidRDefault="009F6462" w:rsidP="00DF32B6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400" w:lineRule="exact"/>
                        <w:jc w:val="both"/>
                        <w:rPr>
                          <w:rFonts w:ascii="Microsoft YaHei" w:eastAsia="Microsoft YaHei" w:hAnsi="Microsoft YaHei" w:cs="Microsoft YaHei"/>
                          <w:b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华东师范大学</w:t>
                      </w:r>
                      <w:r w:rsid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｜985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="00E008E7"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="001C67D4"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创意写作专业 | 硕士</w:t>
                      </w:r>
                      <w:r w:rsidRPr="00DF32B6"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        </w:t>
                      </w:r>
                      <w:r w:rsid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="00E008E7"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 </w:t>
                      </w:r>
                      <w:r w:rsidRPr="00DF32B6"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 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</w:t>
                      </w:r>
                      <w:r w:rsidRPr="00DF32B6"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2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024.09 至今（在读）</w:t>
                      </w:r>
                    </w:p>
                    <w:p w14:paraId="23295DE9" w14:textId="77777777" w:rsidR="00E008E7" w:rsidRDefault="00000000" w:rsidP="006F22DC">
                      <w:pPr>
                        <w:pStyle w:val="a7"/>
                        <w:adjustRightInd w:val="0"/>
                        <w:snapToGrid w:val="0"/>
                        <w:spacing w:before="0" w:beforeAutospacing="0" w:afterLines="50" w:after="120" w:afterAutospacing="0" w:line="400" w:lineRule="exact"/>
                        <w:rPr>
                          <w:rFonts w:ascii="Microsoft YaHei" w:eastAsia="Microsoft YaHei" w:hAnsi="Microsoft YaHei" w:cs="Microsoft YaHei"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DF32B6">
                        <w:rPr>
                          <w:rFonts w:ascii="Microsoft YaHei" w:eastAsia="Microsoft YaHei" w:hAnsi="Microsoft YaHei" w:cs="Microsoft YaHei" w:hint="eastAsia"/>
                          <w:color w:val="595959" w:themeColor="text1" w:themeTint="A6"/>
                          <w:sz w:val="21"/>
                          <w:szCs w:val="21"/>
                        </w:rPr>
                        <w:t xml:space="preserve">主修课程： </w:t>
                      </w:r>
                      <w:r w:rsidR="008365F8" w:rsidRPr="00DF32B6">
                        <w:rPr>
                          <w:rFonts w:ascii="Microsoft YaHei" w:eastAsia="Microsoft YaHei" w:hAnsi="Microsoft YaHei" w:cs="Microsoft YaHei" w:hint="eastAsia"/>
                          <w:color w:val="595959" w:themeColor="text1" w:themeTint="A6"/>
                          <w:sz w:val="21"/>
                          <w:szCs w:val="21"/>
                        </w:rPr>
                        <w:t>创意写作工作坊，类型文学研习，中国经典名作研习，中国影视研究专题，世界小说名著选读等</w:t>
                      </w:r>
                    </w:p>
                    <w:p w14:paraId="050479EE" w14:textId="77777777" w:rsidR="00DF32B6" w:rsidRPr="00DF32B6" w:rsidRDefault="00DF32B6" w:rsidP="006F22DC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400" w:lineRule="exact"/>
                        <w:jc w:val="both"/>
                        <w:rPr>
                          <w:rFonts w:ascii="Microsoft YaHei" w:eastAsia="Microsoft YaHei" w:hAnsi="Microsoft YaHei" w:cs="Microsoft YaHei"/>
                          <w:b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中国矿业大学｜211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ab/>
                        <w:t xml:space="preserve">    汉语言文学专业 | 本科</w:t>
                      </w:r>
                      <w:r w:rsidRPr="00DF32B6"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         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 </w:t>
                      </w:r>
                      <w:r w:rsidRPr="00DF32B6"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="006F22DC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 xml:space="preserve">   2</w:t>
                      </w:r>
                      <w:r w:rsidRPr="00DF32B6">
                        <w:rPr>
                          <w:rFonts w:ascii="Microsoft YaHei" w:eastAsia="Microsoft YaHei" w:hAnsi="Microsoft YaHei" w:cs="Microsoft YaHei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020.09 — 2024.06</w:t>
                      </w:r>
                    </w:p>
                    <w:p w14:paraId="17C6617A" w14:textId="77777777" w:rsidR="00DF32B6" w:rsidRPr="00DF32B6" w:rsidRDefault="00DF32B6" w:rsidP="006F22DC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Microsoft YaHei" w:eastAsia="Microsoft YaHei" w:hAnsi="Microsoft YaHei" w:cs="Microsoft YaHei"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DF32B6">
                        <w:rPr>
                          <w:rFonts w:ascii="Microsoft YaHei" w:eastAsia="Microsoft YaHei" w:hAnsi="Microsoft YaHei" w:cs="Microsoft YaHei" w:hint="eastAsia"/>
                          <w:color w:val="595959" w:themeColor="text1" w:themeTint="A6"/>
                          <w:sz w:val="21"/>
                          <w:szCs w:val="21"/>
                        </w:rPr>
                        <w:t>主修课程： 现代汉语、古代汉语、当代语言学、外国文学史、中国文学史、文学理论、基础写作、应用写作等</w:t>
                      </w:r>
                    </w:p>
                    <w:p w14:paraId="309639C5" w14:textId="77777777" w:rsidR="00DF32B6" w:rsidRPr="00DF32B6" w:rsidRDefault="00DF32B6" w:rsidP="00DF32B6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Microsoft YaHei" w:eastAsia="Microsoft YaHei" w:hAnsi="Microsoft YaHei" w:cs="Microsoft YaHei"/>
                          <w:color w:val="595959" w:themeColor="text1" w:themeTint="A6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BBE9E3" w14:textId="3458190F" w:rsidR="00B51280" w:rsidRDefault="00B51280">
      <w:pPr>
        <w:rPr>
          <w:rFonts w:ascii="微软雅黑" w:eastAsia="微软雅黑" w:hAnsi="微软雅黑"/>
          <w:b/>
          <w:color w:val="37B6BD"/>
          <w:szCs w:val="21"/>
        </w:rPr>
      </w:pPr>
    </w:p>
    <w:p w14:paraId="6C0889F8" w14:textId="770E4E7E" w:rsidR="00B51280" w:rsidRDefault="00B51280"/>
    <w:p w14:paraId="1EA1ED80" w14:textId="3F99347C" w:rsidR="00B51280" w:rsidRDefault="00B51280"/>
    <w:p w14:paraId="45210B76" w14:textId="77777777" w:rsidR="00B51280" w:rsidRDefault="00B51280"/>
    <w:p w14:paraId="1FC17E0B" w14:textId="77777777" w:rsidR="00B51280" w:rsidRDefault="00B51280"/>
    <w:p w14:paraId="5D0D2D1B" w14:textId="45AED8B9" w:rsidR="00B51280" w:rsidRDefault="00B51280"/>
    <w:p w14:paraId="5D885F17" w14:textId="71879B92" w:rsidR="00B51280" w:rsidRDefault="00E24511"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CA40171" wp14:editId="1AA7E19D">
                <wp:simplePos x="0" y="0"/>
                <wp:positionH relativeFrom="column">
                  <wp:posOffset>474345</wp:posOffset>
                </wp:positionH>
                <wp:positionV relativeFrom="paragraph">
                  <wp:posOffset>123825</wp:posOffset>
                </wp:positionV>
                <wp:extent cx="6663055" cy="272415"/>
                <wp:effectExtent l="0" t="0" r="17145" b="698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055" cy="272415"/>
                          <a:chOff x="5290" y="2327"/>
                          <a:chExt cx="10493" cy="429"/>
                        </a:xfrm>
                      </wpg:grpSpPr>
                      <wps:wsp>
                        <wps:cNvPr id="2" name="文本框 18"/>
                        <wps:cNvSpPr txBox="1"/>
                        <wps:spPr>
                          <a:xfrm>
                            <a:off x="5302" y="2327"/>
                            <a:ext cx="851" cy="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7D21A0" w14:textId="77777777" w:rsidR="00B51280" w:rsidRPr="001009EB" w:rsidRDefault="000E547B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</w:pPr>
                              <w:r w:rsidRPr="001009EB">
                                <w:rPr>
                                  <w:rFonts w:ascii="微软雅黑" w:eastAsia="微软雅黑" w:hAnsi="微软雅黑" w:hint="eastAsia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直接连接符 9"/>
                        <wps:cNvCnPr/>
                        <wps:spPr>
                          <a:xfrm>
                            <a:off x="5290" y="2756"/>
                            <a:ext cx="104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40171" id="组合 1" o:spid="_x0000_s1036" style="position:absolute;left:0;text-align:left;margin-left:37.35pt;margin-top:9.75pt;width:524.65pt;height:21.45pt;z-index:251736064" coordorigin="5290,2327" coordsize="10493,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">
                <v:shape id="文本框 18" o:spid="_x0000_s1037" type="#_x0000_t202" style="position:absolute;left:5302;top:2327;width:851;height:35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" filled="f" stroked="f" strokeweight=".5pt">
                  <v:textbox inset="0,0,0,0">
                    <w:txbxContent>
                      <w:p w14:paraId="597D21A0" w14:textId="77777777" w:rsidR="00B51280" w:rsidRPr="001009EB" w:rsidRDefault="000E547B">
                        <w:pPr>
                          <w:adjustRightInd w:val="0"/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snapToGrid w:val="0"/>
                            <w:color w:val="58679D"/>
                            <w:kern w:val="0"/>
                          </w:rPr>
                        </w:pPr>
                        <w:r w:rsidRPr="001009EB">
                          <w:rPr>
                            <w:rFonts w:ascii="Microsoft YaHei" w:eastAsia="Microsoft YaHei" w:hAnsi="Microsoft YaHei" w:hint="eastAsia"/>
                            <w:b/>
                            <w:snapToGrid w:val="0"/>
                            <w:color w:val="58679D"/>
                            <w:kern w:val="0"/>
                          </w:rPr>
                          <w:t>实习经历</w:t>
                        </w:r>
                      </w:p>
                    </w:txbxContent>
                  </v:textbox>
                </v:shape>
                <v:line id="直接连接符 9" o:spid="_x0000_s1038" style="position:absolute;visibility:visible;mso-wrap-style:square" from="5290,2756" to="15783,27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" strokecolor="#d8d8d8 [2732]" strokeweight=".5pt">
                  <v:stroke joinstyle="miter"/>
                </v:line>
              </v:group>
            </w:pict>
          </mc:Fallback>
        </mc:AlternateContent>
      </w:r>
    </w:p>
    <w:p w14:paraId="53B4DFFA" w14:textId="5938C26C" w:rsidR="00B51280" w:rsidRDefault="00B51280"/>
    <w:p w14:paraId="5D0165DE" w14:textId="2EA4771D" w:rsidR="00B51280" w:rsidRDefault="00433CB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2F369C" wp14:editId="37F0AC57">
                <wp:simplePos x="0" y="0"/>
                <wp:positionH relativeFrom="column">
                  <wp:posOffset>456565</wp:posOffset>
                </wp:positionH>
                <wp:positionV relativeFrom="paragraph">
                  <wp:posOffset>144607</wp:posOffset>
                </wp:positionV>
                <wp:extent cx="6671682" cy="4885899"/>
                <wp:effectExtent l="0" t="0" r="8890" b="381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682" cy="4885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DB10B" w14:textId="1FABCEFE" w:rsidR="0019338E" w:rsidRDefault="0065529B" w:rsidP="0019338E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小红书-行吟信息科技（上海）有限公司</w:t>
                            </w:r>
                            <w:r w:rsidR="0019338E"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 w:rsidR="00E44E71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商业化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PM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实习生</w:t>
                            </w:r>
                            <w:r w:rsidR="0019338E"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19338E"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</w:t>
                            </w:r>
                            <w:r w:rsidR="0019338E"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</w:t>
                            </w:r>
                            <w:r w:rsidR="00E44E71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</w:t>
                            </w:r>
                            <w:r w:rsidR="0019338E"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</w:t>
                            </w:r>
                            <w:r w:rsidR="00E44E71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    </w:t>
                            </w:r>
                            <w:r w:rsidR="0019338E"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</w:t>
                            </w:r>
                            <w:r w:rsidR="0019338E"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</w:t>
                            </w:r>
                            <w:r w:rsidR="0019338E"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20</w:t>
                            </w:r>
                            <w:r w:rsidR="00E44E71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26.0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7</w:t>
                            </w:r>
                            <w:r w:rsidR="0019338E"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="00E44E71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>至今</w:t>
                            </w:r>
                          </w:p>
                          <w:p w14:paraId="64877436" w14:textId="12D484F3" w:rsidR="00A27209" w:rsidRPr="0065529B" w:rsidRDefault="0065529B" w:rsidP="0019338E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小红书商业化项目管理｜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ed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and2.0、京东101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HOME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、中行故宫x小红书、哩布哩布x小红书设计周等</w:t>
                            </w:r>
                          </w:p>
                          <w:p w14:paraId="56C8EB0A" w14:textId="7B9A95AE" w:rsidR="0031147D" w:rsidRDefault="00E44E71" w:rsidP="006D608E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20" w:lineRule="exact"/>
                              <w:ind w:rightChars="100" w:right="210" w:firstLineChars="0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 w:rsidRPr="00E44E7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从0到1</w:t>
                            </w:r>
                            <w:r w:rsidR="009A67A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搭建</w:t>
                            </w:r>
                            <w:r w:rsidR="005F79E2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AI</w:t>
                            </w:r>
                            <w:r w:rsidR="009A67A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项目管理体系</w:t>
                            </w:r>
                            <w:r w:rsidRPr="00E44E7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：</w:t>
                            </w:r>
                            <w:r w:rsidR="009A67A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针对多项目并行管理痛点，从0到1搭建部门项目管理</w:t>
                            </w:r>
                            <w:r w:rsidR="009A67AA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AI</w:t>
                            </w:r>
                            <w:r w:rsidR="009A67A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工作流，支持项目进度实时查看、节点更新、风险跟踪与自动提醒，</w:t>
                            </w:r>
                            <w:r w:rsidR="009A67AA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协助</w:t>
                            </w:r>
                            <w:r w:rsidR="00EC1E64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项目管理</w:t>
                            </w:r>
                            <w:r w:rsidR="009A67AA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提效</w:t>
                            </w:r>
                            <w:r w:rsidR="00EC1E64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50%</w:t>
                            </w:r>
                          </w:p>
                          <w:p w14:paraId="61A59982" w14:textId="7D1E3432" w:rsidR="00EC1E64" w:rsidRPr="00EC1E64" w:rsidRDefault="00EC1E64" w:rsidP="00EC1E64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20" w:lineRule="exact"/>
                              <w:ind w:rightChars="100" w:right="210" w:firstLineChars="0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落地执行1000w+项目</w:t>
                            </w:r>
                            <w:r w:rsidR="0031147D" w:rsidRPr="003114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作为主owner落地执行京东3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REDONAIR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、中行故宫x小红书等累计1000w+项目，</w:t>
                            </w:r>
                            <w:r w:rsid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覆盖互联网、金融、生活服务等行业客户群，单项目</w:t>
                            </w:r>
                            <w:r w:rsidR="005F79E2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平均</w:t>
                            </w:r>
                            <w:r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曝光</w:t>
                            </w:r>
                            <w:r w:rsidR="005F79E2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达</w:t>
                            </w:r>
                            <w:r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1</w:t>
                            </w:r>
                            <w:r w:rsidR="001C2ABD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亿</w:t>
                            </w:r>
                            <w:r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+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</w:t>
                            </w:r>
                            <w:r w:rsid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沉淀</w:t>
                            </w:r>
                            <w:r w:rsidR="005F79E2" w:rsidRPr="005F79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用户笔记10w+</w:t>
                            </w:r>
                          </w:p>
                          <w:p w14:paraId="5BD098F1" w14:textId="2A78DD84" w:rsidR="00D614D7" w:rsidRPr="00117AE8" w:rsidRDefault="00117AE8" w:rsidP="00D10AD9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20" w:lineRule="exact"/>
                              <w:ind w:rightChars="100" w:right="210" w:firstLineChars="0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数据复盘与方案迭代</w:t>
                            </w:r>
                            <w:r w:rsidR="0031147D" w:rsidRPr="003114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：</w:t>
                            </w:r>
                            <w:r w:rsidRPr="00117AE8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参与项目数据复盘，针对薄弱环节迭代应对方案，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形成个人S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OP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，并逐渐更新为可复用经验，让新人能够快速上手，尽快上手新项目</w:t>
                            </w:r>
                          </w:p>
                          <w:p w14:paraId="33068852" w14:textId="45679CF8" w:rsidR="00E44E71" w:rsidRDefault="00E44E71" w:rsidP="00E44E71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上海哔哩哔哩科技有限公司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      </w:t>
                            </w:r>
                            <w:r w:rsidR="00840AA0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用增市场部｜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市场实习生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840AA0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</w:t>
                            </w:r>
                            <w:r w:rsidR="00840AA0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20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25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12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 xml:space="preserve">— 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20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6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4</w:t>
                            </w:r>
                          </w:p>
                          <w:p w14:paraId="1CA89166" w14:textId="77777777" w:rsidR="00E44E71" w:rsidRPr="00E24511" w:rsidRDefault="00E44E71" w:rsidP="00E44E71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kern w:val="0"/>
                                <w:szCs w:val="21"/>
                              </w:rPr>
                            </w:pPr>
                            <w:r w:rsidRPr="00E24511"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标杆视频播客打造｜于谦</w:t>
                            </w:r>
                            <w:r w:rsidRPr="00E24511"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B</w:t>
                            </w:r>
                            <w:r w:rsidRPr="00E24511"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站独家视频播客《多新鲜呐》</w:t>
                            </w:r>
                          </w:p>
                          <w:p w14:paraId="09DEC735" w14:textId="77777777" w:rsidR="00E44E71" w:rsidRDefault="00E44E71" w:rsidP="00E44E71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20" w:lineRule="exact"/>
                              <w:ind w:rightChars="100" w:right="210" w:firstLineChars="0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 w:rsidRPr="003114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爆款内容策划与制作：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结合B站用户偏好与网络热点，独立策划并制作两期节目内容。如策划吕严与于谦聊“吃播”话题，引发用户强共鸣；万妮达期配合热点传播，相关词条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#于谦恶魔低语版哈基米 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在</w:t>
                            </w:r>
                            <w:r w:rsidRPr="004B655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抖音实现百万转赞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，自然热搜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#老辈子助眠就是没轻没重 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登上</w:t>
                            </w:r>
                            <w:r w:rsidRPr="004B655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微博主榜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，创节目</w:t>
                            </w:r>
                            <w:r w:rsidRPr="004B655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站外传播历史最佳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428CE4DD" w14:textId="77777777" w:rsidR="00E44E71" w:rsidRDefault="00E44E71" w:rsidP="00E44E71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20" w:lineRule="exact"/>
                              <w:ind w:rightChars="100" w:right="210" w:firstLineChars="0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 w:rsidRPr="003114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项目管理与数据复盘：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担任万妮达、吕严两期节目的执行PM，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从选题创意到站内外传播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全流程负责并参与。视频发布后善于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通过数据复盘总结爆款规律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，如万妮达期宣传效果好但平均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VT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不长，由此我们更加注重嘉宾专业性与表达力，并将此经验运用在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吕严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这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，效果显著，当期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平均VT位列历史第二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3234DD5C" w14:textId="77777777" w:rsidR="00E44E71" w:rsidRPr="00D10AD9" w:rsidRDefault="00E44E71" w:rsidP="00E44E71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20" w:lineRule="exact"/>
                              <w:ind w:rightChars="100" w:right="210" w:firstLineChars="0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 w:rsidRPr="003114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于谦账号运营：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负责于谦B站账号日常运营，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通过预约动态发布、视频稳定更新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定期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抽奖、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粉丝福利等方式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有效促活拉新，涨粉约20w+</w:t>
                            </w:r>
                            <w:r w:rsidRPr="0031147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，显著提升账号活跃度与用户粘性。</w:t>
                            </w:r>
                          </w:p>
                          <w:p w14:paraId="73517ACB" w14:textId="77777777" w:rsidR="006F22DC" w:rsidRPr="00E44E71" w:rsidRDefault="006F22DC" w:rsidP="00D2136D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F369C" id="文本框 3" o:spid="_x0000_s1039" type="#_x0000_t202" style="position:absolute;left:0;text-align:left;margin-left:35.95pt;margin-top:11.4pt;width:525.35pt;height:38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" filled="f" stroked="f" strokeweight=".5pt">
                <v:textbox inset="0,0,0,0">
                  <w:txbxContent>
                    <w:p w14:paraId="317DB10B" w14:textId="1FABCEFE" w:rsidR="0019338E" w:rsidRDefault="0065529B" w:rsidP="0019338E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小红书-行吟信息科技（上海）有限公司</w:t>
                      </w:r>
                      <w:r w:rsidR="0019338E"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 w:rsidR="00E44E71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商业化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PM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实习生</w:t>
                      </w:r>
                      <w:r w:rsidR="0019338E"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19338E"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 xml:space="preserve">   </w:t>
                      </w:r>
                      <w:r w:rsidR="0019338E"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</w:t>
                      </w:r>
                      <w:r w:rsidR="00E44E71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</w:t>
                      </w:r>
                      <w:r w:rsidR="0019338E"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</w:t>
                      </w:r>
                      <w:r w:rsidR="00E44E71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     </w:t>
                      </w:r>
                      <w:r w:rsidR="0019338E"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 </w:t>
                      </w:r>
                      <w:r w:rsidR="0019338E"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</w:t>
                      </w:r>
                      <w:r w:rsidR="0019338E"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20</w:t>
                      </w:r>
                      <w:r w:rsidR="00E44E71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26.0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7</w:t>
                      </w:r>
                      <w:r w:rsidR="0019338E"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 xml:space="preserve"> </w:t>
                      </w:r>
                      <w:r w:rsidR="00E44E71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>至今</w:t>
                      </w:r>
                    </w:p>
                    <w:p w14:paraId="64877436" w14:textId="12D484F3" w:rsidR="00A27209" w:rsidRPr="0065529B" w:rsidRDefault="0065529B" w:rsidP="0019338E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小红书商业化项目管理｜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R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ed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L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and2.0、京东101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HOME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、中行故宫x小红书、哩布哩布x小红书设计周等</w:t>
                      </w:r>
                    </w:p>
                    <w:p w14:paraId="56C8EB0A" w14:textId="7B9A95AE" w:rsidR="0031147D" w:rsidRDefault="00E44E71" w:rsidP="006D608E">
                      <w:pPr>
                        <w:pStyle w:val="aa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420" w:lineRule="exact"/>
                        <w:ind w:rightChars="100" w:right="210"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 w:rsidRPr="00E44E71">
                        <w:rPr>
                          <w:rFonts w:ascii="微软雅黑" w:eastAsia="微软雅黑" w:hAnsi="微软雅黑"/>
                          <w:b/>
                          <w:bCs/>
                          <w:color w:val="595959" w:themeColor="text1" w:themeTint="A6"/>
                          <w:szCs w:val="21"/>
                        </w:rPr>
                        <w:t>从0到1</w:t>
                      </w:r>
                      <w:r w:rsidR="009A67AA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搭建</w:t>
                      </w:r>
                      <w:r w:rsidR="005F79E2">
                        <w:rPr>
                          <w:rFonts w:ascii="微软雅黑" w:eastAsia="微软雅黑" w:hAnsi="微软雅黑"/>
                          <w:b/>
                          <w:bCs/>
                          <w:color w:val="595959" w:themeColor="text1" w:themeTint="A6"/>
                          <w:szCs w:val="21"/>
                        </w:rPr>
                        <w:t>AI</w:t>
                      </w:r>
                      <w:r w:rsidR="009A67AA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项目管理体系</w:t>
                      </w:r>
                      <w:r w:rsidRPr="00E44E71">
                        <w:rPr>
                          <w:rFonts w:ascii="微软雅黑" w:eastAsia="微软雅黑" w:hAnsi="微软雅黑"/>
                          <w:b/>
                          <w:bCs/>
                          <w:color w:val="595959" w:themeColor="text1" w:themeTint="A6"/>
                          <w:szCs w:val="21"/>
                        </w:rPr>
                        <w:t>：</w:t>
                      </w:r>
                      <w:r w:rsidR="009A67A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针对多项目并行管理痛点，从0到1搭建部门项目管理</w:t>
                      </w:r>
                      <w:r w:rsidR="009A67AA"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AI</w:t>
                      </w:r>
                      <w:r w:rsidR="009A67A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工作流，支持项目进度实时查看、节点更新、风险跟踪与自动提醒，</w:t>
                      </w:r>
                      <w:r w:rsidR="009A67AA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协助</w:t>
                      </w:r>
                      <w:r w:rsidR="00EC1E64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项目管理</w:t>
                      </w:r>
                      <w:r w:rsidR="009A67AA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提效</w:t>
                      </w:r>
                      <w:r w:rsidR="00EC1E64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50%</w:t>
                      </w:r>
                    </w:p>
                    <w:p w14:paraId="61A59982" w14:textId="7D1E3432" w:rsidR="00EC1E64" w:rsidRPr="00EC1E64" w:rsidRDefault="00EC1E64" w:rsidP="00EC1E64">
                      <w:pPr>
                        <w:pStyle w:val="aa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420" w:lineRule="exact"/>
                        <w:ind w:rightChars="100" w:right="210"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落地执行1000w+项目</w:t>
                      </w:r>
                      <w:r w:rsidR="0031147D" w:rsidRPr="0031147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作为主owner落地执行京东3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C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REDONAIR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、中行故宫x小红书等累计1000w+项目，</w:t>
                      </w:r>
                      <w:r w:rsid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覆盖互联网、金融、生活服务等行业客户群，单项目</w:t>
                      </w:r>
                      <w:r w:rsidR="005F79E2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平均</w:t>
                      </w:r>
                      <w:r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曝光</w:t>
                      </w:r>
                      <w:r w:rsidR="005F79E2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达</w:t>
                      </w:r>
                      <w:r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1</w:t>
                      </w:r>
                      <w:r w:rsidR="001C2ABD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亿</w:t>
                      </w:r>
                      <w:r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+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</w:t>
                      </w:r>
                      <w:r w:rsid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沉淀</w:t>
                      </w:r>
                      <w:r w:rsidR="005F79E2" w:rsidRPr="005F79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用户笔记10w+</w:t>
                      </w:r>
                    </w:p>
                    <w:p w14:paraId="5BD098F1" w14:textId="2A78DD84" w:rsidR="00D614D7" w:rsidRPr="00117AE8" w:rsidRDefault="00117AE8" w:rsidP="00D10AD9">
                      <w:pPr>
                        <w:pStyle w:val="aa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420" w:lineRule="exact"/>
                        <w:ind w:rightChars="100" w:right="210"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数据复盘与方案迭代</w:t>
                      </w:r>
                      <w:r w:rsidR="0031147D" w:rsidRPr="0031147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：</w:t>
                      </w:r>
                      <w:r w:rsidRPr="00117AE8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参与项目数据复盘，针对薄弱环节迭代应对方案，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形成个人S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OP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，并逐渐更新为可复用经验，让新人能够快速上手，尽快上手新项目</w:t>
                      </w:r>
                    </w:p>
                    <w:p w14:paraId="33068852" w14:textId="45679CF8" w:rsidR="00E44E71" w:rsidRDefault="00E44E71" w:rsidP="00E44E71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上海哔哩哔哩科技有限公司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       </w:t>
                      </w:r>
                      <w:r w:rsidR="00840AA0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 用增市场部｜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市场实习生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840AA0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</w:t>
                      </w:r>
                      <w:r w:rsidR="00840AA0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20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25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12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 xml:space="preserve">— 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20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6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.0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4</w:t>
                      </w:r>
                    </w:p>
                    <w:p w14:paraId="1CA89166" w14:textId="77777777" w:rsidR="00E44E71" w:rsidRPr="00E24511" w:rsidRDefault="00E44E71" w:rsidP="00E44E71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kern w:val="0"/>
                          <w:szCs w:val="21"/>
                        </w:rPr>
                      </w:pPr>
                      <w:r w:rsidRPr="00E24511"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标杆视频播客打造｜于谦</w:t>
                      </w:r>
                      <w:r w:rsidRPr="00E24511"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B</w:t>
                      </w:r>
                      <w:r w:rsidRPr="00E24511"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站独家视频播客《多新鲜呐》</w:t>
                      </w:r>
                    </w:p>
                    <w:p w14:paraId="09DEC735" w14:textId="77777777" w:rsidR="00E44E71" w:rsidRDefault="00E44E71" w:rsidP="00E44E71">
                      <w:pPr>
                        <w:pStyle w:val="aa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420" w:lineRule="exact"/>
                        <w:ind w:rightChars="100" w:right="210" w:firstLineChars="0"/>
                        <w:jc w:val="left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 w:rsidRPr="0031147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爆款内容策划与制作：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结合B站用户偏好与网络热点，独立策划并制作两期节目内容。如策划吕严与于谦聊“吃播”话题，引发用户强共鸣；万妮达期配合热点传播，相关词条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#于谦恶魔低语版哈基米 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在</w:t>
                      </w:r>
                      <w:r w:rsidRPr="004B655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抖音实现百万转赞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，自然热搜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#老辈子助眠就是没轻没重 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登上</w:t>
                      </w:r>
                      <w:r w:rsidRPr="004B655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微博主榜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，创节目</w:t>
                      </w:r>
                      <w:r w:rsidRPr="004B655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站外传播历史最佳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428CE4DD" w14:textId="77777777" w:rsidR="00E44E71" w:rsidRDefault="00E44E71" w:rsidP="00E44E71">
                      <w:pPr>
                        <w:pStyle w:val="aa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420" w:lineRule="exact"/>
                        <w:ind w:rightChars="100" w:right="210" w:firstLineChars="0"/>
                        <w:jc w:val="left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 w:rsidRPr="0031147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项目管理与数据复盘：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担任万妮达、吕严两期节目的执行PM，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从选题创意到站内外传播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全流程负责并参与。视频发布后善于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通过数据复盘总结爆款规律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，如万妮达期宣传效果好但平均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VT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不长，由此我们更加注重嘉宾专业性与表达力，并将此经验运用在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吕严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这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期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，效果显著，当期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平均VT位列历史第二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3234DD5C" w14:textId="77777777" w:rsidR="00E44E71" w:rsidRPr="00D10AD9" w:rsidRDefault="00E44E71" w:rsidP="00E44E71">
                      <w:pPr>
                        <w:pStyle w:val="aa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420" w:lineRule="exact"/>
                        <w:ind w:rightChars="100" w:right="210" w:firstLineChars="0"/>
                        <w:jc w:val="left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 w:rsidRPr="0031147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于谦账号运营：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负责于谦B站账号日常运营，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通过预约动态发布、视频稳定更新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定期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抽奖、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粉丝福利等方式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有效促活拉新，涨粉约20w+</w:t>
                      </w:r>
                      <w:r w:rsidRPr="0031147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，显著提升账号活跃度与用户粘性。</w:t>
                      </w:r>
                    </w:p>
                    <w:p w14:paraId="73517ACB" w14:textId="77777777" w:rsidR="006F22DC" w:rsidRPr="00E44E71" w:rsidRDefault="006F22DC" w:rsidP="00D2136D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ADCCA5" w14:textId="4E94699C" w:rsidR="00B51280" w:rsidRDefault="00B51280"/>
    <w:p w14:paraId="3B9084FF" w14:textId="6C9B536B" w:rsidR="00B51280" w:rsidRDefault="00B51280"/>
    <w:p w14:paraId="324B072D" w14:textId="10BA94AD" w:rsidR="00B51280" w:rsidRDefault="00B51280"/>
    <w:p w14:paraId="035F0957" w14:textId="2DE3AAE3" w:rsidR="00B51280" w:rsidRDefault="00B51280"/>
    <w:p w14:paraId="6FF606B9" w14:textId="2CCC8DD7" w:rsidR="00B51280" w:rsidRDefault="00B51280"/>
    <w:p w14:paraId="4C6CE948" w14:textId="5D5A1D49" w:rsidR="00B51280" w:rsidRDefault="00B51280"/>
    <w:p w14:paraId="093E5596" w14:textId="77777777" w:rsidR="00B51280" w:rsidRDefault="00B51280"/>
    <w:p w14:paraId="37661A95" w14:textId="77777777" w:rsidR="00B51280" w:rsidRDefault="00B51280"/>
    <w:p w14:paraId="63169DB8" w14:textId="77777777" w:rsidR="00B51280" w:rsidRDefault="00B51280"/>
    <w:p w14:paraId="75AD82A4" w14:textId="77777777" w:rsidR="00B51280" w:rsidRDefault="00B51280"/>
    <w:p w14:paraId="1C79D5E0" w14:textId="77777777" w:rsidR="00B51280" w:rsidRDefault="00B51280"/>
    <w:p w14:paraId="090EB571" w14:textId="77777777" w:rsidR="00B51280" w:rsidRDefault="00B51280"/>
    <w:p w14:paraId="145352F8" w14:textId="77777777" w:rsidR="00B51280" w:rsidRDefault="00B51280"/>
    <w:p w14:paraId="5BA2C04B" w14:textId="77777777" w:rsidR="00B51280" w:rsidRDefault="00B51280"/>
    <w:p w14:paraId="0DB7F309" w14:textId="77777777" w:rsidR="00B51280" w:rsidRDefault="00B51280"/>
    <w:p w14:paraId="64F3686C" w14:textId="77777777" w:rsidR="00B51280" w:rsidRDefault="00B51280"/>
    <w:p w14:paraId="68F9F45D" w14:textId="77777777" w:rsidR="00B51280" w:rsidRDefault="00B51280"/>
    <w:p w14:paraId="58207AA9" w14:textId="77777777" w:rsidR="00B51280" w:rsidRDefault="00B51280"/>
    <w:p w14:paraId="710E8E4B" w14:textId="77777777" w:rsidR="00B51280" w:rsidRDefault="00B51280"/>
    <w:p w14:paraId="5675B879" w14:textId="77777777" w:rsidR="00B51280" w:rsidRDefault="00B51280"/>
    <w:p w14:paraId="7D32E314" w14:textId="77777777" w:rsidR="00B51280" w:rsidRDefault="00B51280"/>
    <w:p w14:paraId="243E7067" w14:textId="77777777" w:rsidR="00B51280" w:rsidRDefault="00B51280"/>
    <w:p w14:paraId="0A6AD5BF" w14:textId="77777777" w:rsidR="00B51280" w:rsidRDefault="00B51280"/>
    <w:p w14:paraId="3F96A7F3" w14:textId="77777777" w:rsidR="00B51280" w:rsidRDefault="00B51280"/>
    <w:p w14:paraId="11B5EB86" w14:textId="77777777" w:rsidR="00B51280" w:rsidRDefault="00B51280"/>
    <w:p w14:paraId="0B1929C8" w14:textId="77777777" w:rsidR="00B51280" w:rsidRDefault="00B51280"/>
    <w:p w14:paraId="5F6496AD" w14:textId="77777777" w:rsidR="00B51280" w:rsidRDefault="00B51280"/>
    <w:p w14:paraId="30F54D74" w14:textId="77777777" w:rsidR="00B51280" w:rsidRDefault="00B51280"/>
    <w:p w14:paraId="4DA9367A" w14:textId="77777777" w:rsidR="00B51280" w:rsidRDefault="00B51280"/>
    <w:p w14:paraId="6F9BD044" w14:textId="77777777" w:rsidR="00B51280" w:rsidRDefault="00B51280"/>
    <w:p w14:paraId="4791BAC3" w14:textId="77777777" w:rsidR="00D2136D" w:rsidRDefault="00D2136D"/>
    <w:p w14:paraId="3CB6A0A2" w14:textId="77777777" w:rsidR="006F22DC" w:rsidRDefault="00D2136D">
      <w:pPr>
        <w:widowControl/>
        <w:jc w:val="left"/>
      </w:pPr>
      <w:r>
        <w:br w:type="page"/>
      </w:r>
    </w:p>
    <w:p w14:paraId="453D3FDE" w14:textId="12426E3A" w:rsidR="00B51280" w:rsidRDefault="00E44E71" w:rsidP="00DD58EF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8128F4" wp14:editId="59A80735">
                <wp:simplePos x="0" y="0"/>
                <wp:positionH relativeFrom="column">
                  <wp:posOffset>450850</wp:posOffset>
                </wp:positionH>
                <wp:positionV relativeFrom="paragraph">
                  <wp:posOffset>599251</wp:posOffset>
                </wp:positionV>
                <wp:extent cx="6671682" cy="2431300"/>
                <wp:effectExtent l="0" t="0" r="8890" b="7620"/>
                <wp:wrapNone/>
                <wp:docPr id="1592298459" name="文本框 1592298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682" cy="243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A6E9E" w14:textId="77777777" w:rsidR="00E44E71" w:rsidRDefault="00E44E71" w:rsidP="00E44E71">
                            <w:pPr>
                              <w:tabs>
                                <w:tab w:val="left" w:pos="2070"/>
                              </w:tabs>
                              <w:adjustRightInd w:val="0"/>
                              <w:snapToGrid w:val="0"/>
                              <w:spacing w:beforeLines="100" w:before="240" w:line="4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WK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上海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｜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4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A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广告公司  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创意文案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 xml:space="preserve">       20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25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.07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 xml:space="preserve">— 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20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25</w:t>
                            </w:r>
                            <w:r w:rsidRPr="00DF32B6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.0</w:t>
                            </w: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9</w:t>
                            </w:r>
                          </w:p>
                          <w:p w14:paraId="4AB28A6D" w14:textId="77777777" w:rsidR="00E44E71" w:rsidRPr="00E24511" w:rsidRDefault="00E44E71" w:rsidP="00E44E71">
                            <w:pPr>
                              <w:tabs>
                                <w:tab w:val="left" w:pos="2070"/>
                              </w:tabs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 w:rsidRPr="00E24511"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麦当劳｜</w:t>
                            </w:r>
                            <w:r w:rsidRPr="00E24511"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Mcd Weekend</w:t>
                            </w:r>
                            <w:r w:rsidRPr="00E24511"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、</w:t>
                            </w:r>
                            <w:r w:rsidRPr="00E24511"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Angus</w:t>
                            </w:r>
                            <w:r w:rsidRPr="00E24511"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、</w:t>
                            </w:r>
                            <w:r w:rsidRPr="00E24511"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N</w:t>
                            </w:r>
                            <w:r w:rsidRPr="00E24511"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ov </w:t>
                            </w:r>
                            <w:r w:rsidRPr="00E24511"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szCs w:val="21"/>
                              </w:rPr>
                              <w:t>V</w:t>
                            </w:r>
                            <w:r w:rsidRPr="00E24511"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szCs w:val="21"/>
                              </w:rPr>
                              <w:t>alue等项目</w:t>
                            </w:r>
                          </w:p>
                          <w:p w14:paraId="3E754812" w14:textId="77777777" w:rsidR="00E44E71" w:rsidRPr="00DF32B6" w:rsidRDefault="00E44E71" w:rsidP="00E44E7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超多创意：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快速理解客户需求，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精准结合产品卖点与社交热点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，独立产出多套创意提案。在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不同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项目中提案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多次进入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最后一轮，整体提案命中率达75%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345AB787" w14:textId="77777777" w:rsidR="00E44E71" w:rsidRPr="00D2136D" w:rsidRDefault="00E44E71" w:rsidP="00E44E71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before="120" w:after="120" w:line="42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 w:rsidRPr="00D2136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超全类型：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能够在短时间内学习并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熟练撰写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社交话题文案、产品命名、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TVC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脚本等多种类型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文案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。为麦当劳11月新品命名的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“牛蘑王堡”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被客户一次性采纳并成功上市，小红书话题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  <w:u w:val="single"/>
                              </w:rPr>
                              <w:t>#麦当劳牛蘑王 浏览量超500w，讨论量2.1w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，成为社交平台爆款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173F797B" w14:textId="1D34C0BB" w:rsidR="00E44E71" w:rsidRPr="00E53BD1" w:rsidRDefault="00E44E71" w:rsidP="00E44E7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50" w:after="120" w:line="420" w:lineRule="exact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 w:rsidRPr="00DF32B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超赞执行：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简洁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创意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概念到完整的传播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文案，能够让</w:t>
                            </w:r>
                            <w:r w:rsidRPr="002D426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创意在每一个触点的表达精准且统一</w:t>
                            </w:r>
                            <w:r w:rsidR="006D608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。</w:t>
                            </w:r>
                          </w:p>
                          <w:p w14:paraId="79242970" w14:textId="77777777" w:rsidR="00E44E71" w:rsidRPr="002D4265" w:rsidRDefault="00E44E71" w:rsidP="00E44E71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128F4" id="文本框 1592298459" o:spid="_x0000_s1040" type="#_x0000_t202" style="position:absolute;margin-left:35.5pt;margin-top:47.2pt;width:525.35pt;height:191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" filled="f" stroked="f" strokeweight=".5pt">
                <v:textbox inset="0,0,0,0">
                  <w:txbxContent>
                    <w:p w14:paraId="463A6E9E" w14:textId="77777777" w:rsidR="00E44E71" w:rsidRDefault="00E44E71" w:rsidP="00E44E71">
                      <w:pPr>
                        <w:tabs>
                          <w:tab w:val="left" w:pos="2070"/>
                        </w:tabs>
                        <w:adjustRightInd w:val="0"/>
                        <w:snapToGrid w:val="0"/>
                        <w:spacing w:beforeLines="100" w:before="240" w:line="4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</w:pP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WK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上海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｜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4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A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广告公司  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ab/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创意文案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   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 xml:space="preserve">       20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25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.07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 xml:space="preserve"> 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 xml:space="preserve">— 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20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25</w:t>
                      </w:r>
                      <w:r w:rsidRPr="00DF32B6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.0</w:t>
                      </w:r>
                      <w:r w:rsidRPr="00DF32B6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9</w:t>
                      </w:r>
                    </w:p>
                    <w:p w14:paraId="4AB28A6D" w14:textId="77777777" w:rsidR="00E44E71" w:rsidRPr="00E24511" w:rsidRDefault="00E44E71" w:rsidP="00E44E71">
                      <w:pPr>
                        <w:tabs>
                          <w:tab w:val="left" w:pos="2070"/>
                        </w:tabs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</w:pPr>
                      <w:r w:rsidRPr="00E24511"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麦当劳｜</w:t>
                      </w:r>
                      <w:proofErr w:type="spellStart"/>
                      <w:r w:rsidRPr="00E24511"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Mcd</w:t>
                      </w:r>
                      <w:proofErr w:type="spellEnd"/>
                      <w:r w:rsidRPr="00E24511"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 xml:space="preserve"> Weekend</w:t>
                      </w:r>
                      <w:r w:rsidRPr="00E24511"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、</w:t>
                      </w:r>
                      <w:r w:rsidRPr="00E24511"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Angus</w:t>
                      </w:r>
                      <w:r w:rsidRPr="00E24511"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、</w:t>
                      </w:r>
                      <w:r w:rsidRPr="00E24511"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N</w:t>
                      </w:r>
                      <w:r w:rsidRPr="00E24511"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 xml:space="preserve">ov </w:t>
                      </w:r>
                      <w:r w:rsidRPr="00E24511"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szCs w:val="21"/>
                        </w:rPr>
                        <w:t>V</w:t>
                      </w:r>
                      <w:r w:rsidRPr="00E24511"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szCs w:val="21"/>
                        </w:rPr>
                        <w:t>alue等项目</w:t>
                      </w:r>
                    </w:p>
                    <w:p w14:paraId="3E754812" w14:textId="77777777" w:rsidR="00E44E71" w:rsidRPr="00DF32B6" w:rsidRDefault="00E44E71" w:rsidP="00E44E71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 w:rsidRPr="00DF32B6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超多创意：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快速理解客户需求，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精准结合产品卖点与社交热点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，独立产出多套创意提案。在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不同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项目中提案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多次进入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最后一轮，整体提案命中率达75%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345AB787" w14:textId="77777777" w:rsidR="00E44E71" w:rsidRPr="00D2136D" w:rsidRDefault="00E44E71" w:rsidP="00E44E71">
                      <w:pPr>
                        <w:pStyle w:val="aa"/>
                        <w:numPr>
                          <w:ilvl w:val="0"/>
                          <w:numId w:val="1"/>
                        </w:numPr>
                        <w:spacing w:before="120" w:after="120" w:line="420" w:lineRule="exact"/>
                        <w:ind w:firstLineChars="0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 w:rsidRPr="00D2136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超全类型：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能够在短时间内学习并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熟练撰写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社交话题文案、产品命名、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TVC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脚本等多种类型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文案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。为麦当劳11月新品命名的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“牛蘑王堡”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被客户一次性采纳并成功上市，小红书话题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  <w:u w:val="single"/>
                        </w:rPr>
                        <w:t>#麦当劳牛蘑王 浏览量超500w，讨论量2.1w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，成为社交平台爆款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173F797B" w14:textId="1D34C0BB" w:rsidR="00E44E71" w:rsidRPr="00E53BD1" w:rsidRDefault="00E44E71" w:rsidP="00E44E71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50" w:after="120" w:line="420" w:lineRule="exact"/>
                        <w:jc w:val="left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 w:rsidRPr="00DF32B6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超赞执行：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从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简洁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创意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概念到完整的传播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文案，能够让</w:t>
                      </w:r>
                      <w:r w:rsidRPr="002D426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创意在每一个触点的表达精准且统一</w:t>
                      </w:r>
                      <w:r w:rsidR="006D608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。</w:t>
                      </w:r>
                    </w:p>
                    <w:p w14:paraId="79242970" w14:textId="77777777" w:rsidR="00E44E71" w:rsidRPr="002D4265" w:rsidRDefault="00E44E71" w:rsidP="00E44E71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26CD0" wp14:editId="760029AC">
                <wp:simplePos x="0" y="0"/>
                <wp:positionH relativeFrom="column">
                  <wp:posOffset>474345</wp:posOffset>
                </wp:positionH>
                <wp:positionV relativeFrom="paragraph">
                  <wp:posOffset>6590381</wp:posOffset>
                </wp:positionV>
                <wp:extent cx="6299835" cy="1034041"/>
                <wp:effectExtent l="0" t="0" r="0" b="7620"/>
                <wp:wrapNone/>
                <wp:docPr id="718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1034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FA877" w14:textId="4F060ADB" w:rsidR="00F854E4" w:rsidRDefault="006F4BDD" w:rsidP="00E87BC7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6F22D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网感强</w:t>
                            </w:r>
                            <w:r w:rsidR="00D614D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，有内容sense</w:t>
                            </w:r>
                            <w:r w:rsidR="00E87BC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：</w:t>
                            </w:r>
                            <w:r w:rsidR="00E87BC7" w:rsidRPr="00E87BC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善于从用户视角判断内容，</w:t>
                            </w:r>
                            <w:r w:rsidR="00E87BC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对热点有高敏感度，能够</w:t>
                            </w:r>
                            <w:r w:rsidR="00E87BC7" w:rsidRPr="00E87BC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寻找并利用热点打造爆款</w:t>
                            </w:r>
                          </w:p>
                          <w:p w14:paraId="3C00D386" w14:textId="193265BA" w:rsidR="00E87BC7" w:rsidRPr="001C2ABD" w:rsidRDefault="001C2ABD" w:rsidP="001C2ABD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Lines="0" w:before="0" w:afterLines="0" w:after="0" w:line="400" w:lineRule="exact"/>
                              <w:outlineLvl w:val="9"/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b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</w:rPr>
                              <w:t>熟练运用</w:t>
                            </w:r>
                            <w:r>
                              <w:rPr>
                                <w:rFonts w:cs="Times New Roman"/>
                                <w:b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</w:rPr>
                              <w:t>AI</w:t>
                            </w:r>
                            <w:r>
                              <w:rPr>
                                <w:rFonts w:cs="Times New Roman" w:hint="eastAsia"/>
                                <w:b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</w:rPr>
                              <w:t>提效</w:t>
                            </w:r>
                            <w:r w:rsidR="00E87BC7">
                              <w:rPr>
                                <w:rFonts w:cs="Times New Roman" w:hint="eastAsia"/>
                                <w:b/>
                                <w:color w:val="595959" w:themeColor="text1" w:themeTint="A6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善于运用vibe-coding搭建工作流，解决工作场景中的痛点，实测明显提效</w:t>
                            </w:r>
                          </w:p>
                          <w:p w14:paraId="538EC501" w14:textId="3EE8A074" w:rsidR="00B51280" w:rsidRPr="00E87BC7" w:rsidRDefault="001C2ABD" w:rsidP="006F22DC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学习能力强，成长快</w:t>
                            </w:r>
                            <w:r w:rsidR="00E87BC7" w:rsidRPr="00E87BC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入职2周内能够独立对接项目，并逐步形成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sz w:val="21"/>
                                <w:szCs w:val="21"/>
                              </w:rPr>
                              <w:t>SOP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，形成可复用经验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26CD0" id="_x0000_s1041" type="#_x0000_t202" style="position:absolute;margin-left:37.35pt;margin-top:518.95pt;width:496.05pt;height:81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" filled="f" stroked="f" strokeweight=".5pt">
                <v:textbox inset="0,0,0,0">
                  <w:txbxContent>
                    <w:p w14:paraId="421FA877" w14:textId="4F060ADB" w:rsidR="00F854E4" w:rsidRDefault="006F4BDD" w:rsidP="00E87BC7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6F22D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网感强</w:t>
                      </w:r>
                      <w:r w:rsidR="00D614D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，有内容sense</w:t>
                      </w:r>
                      <w:r w:rsidR="00E87BC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：</w:t>
                      </w:r>
                      <w:r w:rsidR="00E87BC7" w:rsidRPr="00E87BC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sz w:val="21"/>
                          <w:szCs w:val="21"/>
                        </w:rPr>
                        <w:t>善于从用户视角判断内容，</w:t>
                      </w:r>
                      <w:r w:rsidR="00E87BC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sz w:val="21"/>
                          <w:szCs w:val="21"/>
                        </w:rPr>
                        <w:t>对热点有高敏感度，能够</w:t>
                      </w:r>
                      <w:r w:rsidR="00E87BC7" w:rsidRPr="00E87BC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sz w:val="21"/>
                          <w:szCs w:val="21"/>
                        </w:rPr>
                        <w:t>寻找并利用热点打造爆款</w:t>
                      </w:r>
                    </w:p>
                    <w:p w14:paraId="3C00D386" w14:textId="193265BA" w:rsidR="00E87BC7" w:rsidRPr="001C2ABD" w:rsidRDefault="001C2ABD" w:rsidP="001C2ABD">
                      <w:pPr>
                        <w:pStyle w:val="ab"/>
                        <w:numPr>
                          <w:ilvl w:val="0"/>
                          <w:numId w:val="3"/>
                        </w:numPr>
                        <w:snapToGrid w:val="0"/>
                        <w:spacing w:beforeLines="0" w:before="0" w:afterLines="0" w:after="0" w:line="400" w:lineRule="exact"/>
                        <w:outlineLvl w:val="9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b/>
                          <w:bCs w:val="0"/>
                          <w:color w:val="595959" w:themeColor="text1" w:themeTint="A6"/>
                          <w:sz w:val="21"/>
                          <w:szCs w:val="21"/>
                        </w:rPr>
                        <w:t>熟练运用</w:t>
                      </w:r>
                      <w:r>
                        <w:rPr>
                          <w:rFonts w:cs="Times New Roman"/>
                          <w:b/>
                          <w:bCs w:val="0"/>
                          <w:color w:val="595959" w:themeColor="text1" w:themeTint="A6"/>
                          <w:sz w:val="21"/>
                          <w:szCs w:val="21"/>
                        </w:rPr>
                        <w:t>AI</w:t>
                      </w:r>
                      <w:r>
                        <w:rPr>
                          <w:rFonts w:cs="Times New Roman" w:hint="eastAsia"/>
                          <w:b/>
                          <w:bCs w:val="0"/>
                          <w:color w:val="595959" w:themeColor="text1" w:themeTint="A6"/>
                          <w:sz w:val="21"/>
                          <w:szCs w:val="21"/>
                        </w:rPr>
                        <w:t>提效</w:t>
                      </w:r>
                      <w:r w:rsidR="00E87BC7">
                        <w:rPr>
                          <w:rFonts w:cs="Times New Roman" w:hint="eastAsia"/>
                          <w:b/>
                          <w:color w:val="595959" w:themeColor="text1" w:themeTint="A6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善于运用vibe-coding搭建工作流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解决工作场景中的痛点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，实测明显提效</w:t>
                      </w:r>
                    </w:p>
                    <w:p w14:paraId="538EC501" w14:textId="3EE8A074" w:rsidR="00B51280" w:rsidRPr="00E87BC7" w:rsidRDefault="001C2ABD" w:rsidP="006F22DC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学习能力强，成长快</w:t>
                      </w:r>
                      <w:r w:rsidR="00E87BC7" w:rsidRPr="00E87BC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sz w:val="21"/>
                          <w:szCs w:val="21"/>
                        </w:rPr>
                        <w:t>入职2周内能够独立对接项目，并逐步形成</w:t>
                      </w:r>
                      <w:r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sz w:val="21"/>
                          <w:szCs w:val="21"/>
                        </w:rPr>
                        <w:t>SOP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sz w:val="21"/>
                          <w:szCs w:val="21"/>
                        </w:rPr>
                        <w:t>，形成可复用经验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5FC4213" wp14:editId="4A5BF86E">
                <wp:simplePos x="0" y="0"/>
                <wp:positionH relativeFrom="column">
                  <wp:posOffset>461530</wp:posOffset>
                </wp:positionH>
                <wp:positionV relativeFrom="paragraph">
                  <wp:posOffset>3095052</wp:posOffset>
                </wp:positionV>
                <wp:extent cx="6663055" cy="273050"/>
                <wp:effectExtent l="0" t="0" r="17145" b="190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055" cy="273050"/>
                          <a:chOff x="5290" y="2327"/>
                          <a:chExt cx="10493" cy="429"/>
                        </a:xfrm>
                      </wpg:grpSpPr>
                      <wps:wsp>
                        <wps:cNvPr id="13" name="文本框 18"/>
                        <wps:cNvSpPr txBox="1"/>
                        <wps:spPr>
                          <a:xfrm>
                            <a:off x="5302" y="2327"/>
                            <a:ext cx="851" cy="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78F8E3" w14:textId="77777777" w:rsidR="00B51280" w:rsidRPr="001009EB" w:rsidRDefault="000E547B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</w:pPr>
                              <w:r w:rsidRPr="001009EB">
                                <w:rPr>
                                  <w:rFonts w:ascii="微软雅黑" w:eastAsia="微软雅黑" w:hAnsi="微软雅黑" w:hint="eastAsia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  <w:t>校园</w:t>
                              </w:r>
                              <w:r w:rsidR="001C67D4" w:rsidRPr="001009EB">
                                <w:rPr>
                                  <w:rFonts w:ascii="微软雅黑" w:eastAsia="微软雅黑" w:hAnsi="微软雅黑" w:hint="eastAsia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直接连接符 9"/>
                        <wps:cNvCnPr/>
                        <wps:spPr>
                          <a:xfrm>
                            <a:off x="5290" y="2756"/>
                            <a:ext cx="104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FC4213" id="组合 10" o:spid="_x0000_s1042" style="position:absolute;margin-left:36.35pt;margin-top:243.7pt;width:524.65pt;height:21.5pt;z-index:251737088;mso-width-relative:margin;mso-height-relative:margin" coordorigin="5290,2327" coordsize="10493,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">
                <v:shape id="文本框 18" o:spid="_x0000_s1043" type="#_x0000_t202" style="position:absolute;left:5302;top:2327;width:851;height:35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" filled="f" stroked="f" strokeweight=".5pt">
                  <v:textbox inset="0,0,0,0">
                    <w:txbxContent>
                      <w:p w14:paraId="7278F8E3" w14:textId="77777777" w:rsidR="00B51280" w:rsidRPr="001009EB" w:rsidRDefault="000E547B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b/>
                            <w:snapToGrid w:val="0"/>
                            <w:color w:val="58679D"/>
                            <w:kern w:val="0"/>
                          </w:rPr>
                        </w:pPr>
                        <w:r w:rsidRPr="001009EB">
                          <w:rPr>
                            <w:rFonts w:ascii="微软雅黑" w:eastAsia="微软雅黑" w:hAnsi="微软雅黑" w:hint="eastAsia"/>
                            <w:b/>
                            <w:snapToGrid w:val="0"/>
                            <w:color w:val="58679D"/>
                            <w:kern w:val="0"/>
                          </w:rPr>
                          <w:t>校园</w:t>
                        </w:r>
                        <w:r w:rsidR="001C67D4" w:rsidRPr="001009EB">
                          <w:rPr>
                            <w:rFonts w:ascii="微软雅黑" w:eastAsia="微软雅黑" w:hAnsi="微软雅黑" w:hint="eastAsia"/>
                            <w:b/>
                            <w:snapToGrid w:val="0"/>
                            <w:color w:val="58679D"/>
                            <w:kern w:val="0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9" o:spid="_x0000_s1044" style="position:absolute;visibility:visible;mso-wrap-style:square" from="5290,2756" to="15783,27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" strokecolor="#d8d8d8 [2732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BF3EEF" wp14:editId="754D071F">
                <wp:simplePos x="0" y="0"/>
                <wp:positionH relativeFrom="column">
                  <wp:posOffset>462915</wp:posOffset>
                </wp:positionH>
                <wp:positionV relativeFrom="paragraph">
                  <wp:posOffset>3373467</wp:posOffset>
                </wp:positionV>
                <wp:extent cx="6655286" cy="1624405"/>
                <wp:effectExtent l="0" t="0" r="0" b="1270"/>
                <wp:wrapNone/>
                <wp:docPr id="2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5286" cy="162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0140A" w14:textId="77777777" w:rsidR="000E547B" w:rsidRPr="006F22DC" w:rsidRDefault="00E92C22" w:rsidP="006F22D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中国矿业大学</w:t>
                            </w:r>
                            <w:r w:rsidR="00E008E7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中文系官方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微信公众号 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 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E008E7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  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 图文编辑/责任编辑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      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     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E008E7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0E547B" w:rsidRPr="006F22DC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20</w:t>
                            </w:r>
                            <w:r w:rsidR="000E547B" w:rsidRPr="006F22DC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21</w:t>
                            </w:r>
                            <w:r w:rsidR="000E547B" w:rsidRPr="006F22DC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.0</w:t>
                            </w:r>
                            <w:r w:rsidR="00061BC1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9</w:t>
                            </w:r>
                            <w:r w:rsidR="000E547B" w:rsidRPr="006F22DC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="000E547B" w:rsidRPr="006F22DC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kern w:val="0"/>
                                <w:szCs w:val="21"/>
                              </w:rPr>
                              <w:t xml:space="preserve">— </w:t>
                            </w:r>
                            <w:r w:rsidR="000E547B" w:rsidRPr="006F22DC"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20</w:t>
                            </w:r>
                            <w:r w:rsidR="000E547B" w:rsidRPr="006F22DC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23.0</w:t>
                            </w:r>
                            <w:r w:rsidR="00061BC1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  <w:lang w:eastAsia="zh-Hans"/>
                              </w:rPr>
                              <w:t>6</w:t>
                            </w:r>
                          </w:p>
                          <w:p w14:paraId="19CD9DB3" w14:textId="77777777" w:rsidR="00C21C3A" w:rsidRPr="006F22DC" w:rsidRDefault="00C21C3A" w:rsidP="006F22DC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pacing w:val="10"/>
                                <w:szCs w:val="21"/>
                              </w:rPr>
                            </w:pP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打造多篇爆款推文：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在账号推文平均浏览量在150左右的数据下，独立策划及制作的创意类推文平均浏览量达到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500+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，最高达到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900+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，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成为当月</w:t>
                            </w:r>
                            <w:r w:rsidR="00BE4A5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数据</w:t>
                            </w: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最佳的推送，并有两篇成为公众号年度阅读量前十的作品</w:t>
                            </w:r>
                          </w:p>
                          <w:p w14:paraId="00279C3F" w14:textId="77777777" w:rsidR="004B5E4A" w:rsidRPr="006F22DC" w:rsidRDefault="00E008E7" w:rsidP="006F22DC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pacing w:val="10"/>
                                <w:szCs w:val="21"/>
                              </w:rPr>
                            </w:pPr>
                            <w:r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丰富的推文</w:t>
                            </w:r>
                            <w:r w:rsidR="001309A1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制作经验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：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能够独立</w:t>
                            </w:r>
                            <w:r w:rsidR="001309A1"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进行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一期推文</w:t>
                            </w:r>
                            <w:r w:rsidR="001309A1"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的</w:t>
                            </w:r>
                            <w:r w:rsidR="000E547B"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“选题构思——素材</w:t>
                            </w:r>
                            <w:r w:rsidR="001309A1" w:rsidRPr="006F22D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收集——文稿整理——图文编辑——修改完善——发布”全过程，有较</w:t>
                            </w:r>
                            <w:r w:rsidR="001309A1" w:rsidRPr="006F22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pacing w:val="10"/>
                                <w:szCs w:val="21"/>
                              </w:rPr>
                              <w:t>熟练的推文制作经验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3EEF" id="_x0000_s1045" type="#_x0000_t202" style="position:absolute;margin-left:36.45pt;margin-top:265.65pt;width:524.05pt;height:12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" filled="f" stroked="f" strokeweight=".5pt">
                <v:textbox inset="0,0,0,0">
                  <w:txbxContent>
                    <w:p w14:paraId="2EC0140A" w14:textId="77777777" w:rsidR="000E547B" w:rsidRPr="006F22DC" w:rsidRDefault="00E92C22" w:rsidP="006F22D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中国矿业大学</w:t>
                      </w:r>
                      <w:r w:rsidR="00E008E7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中文系官方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微信公众号 </w:t>
                      </w:r>
                      <w:r w:rsidR="000E547B" w:rsidRPr="006F22DC"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 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E008E7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  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 图文编辑/责任编辑</w:t>
                      </w:r>
                      <w:r w:rsidR="000E547B" w:rsidRPr="006F22DC"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      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0E547B" w:rsidRPr="006F22DC"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     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E008E7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0E547B" w:rsidRPr="006F22DC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20</w:t>
                      </w:r>
                      <w:r w:rsidR="000E547B" w:rsidRPr="006F22DC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21</w:t>
                      </w:r>
                      <w:r w:rsidR="000E547B" w:rsidRPr="006F22DC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.0</w:t>
                      </w:r>
                      <w:r w:rsidR="00061BC1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9</w:t>
                      </w:r>
                      <w:r w:rsidR="000E547B" w:rsidRPr="006F22DC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 xml:space="preserve"> </w:t>
                      </w:r>
                      <w:r w:rsidR="000E547B" w:rsidRPr="006F22DC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kern w:val="0"/>
                          <w:szCs w:val="21"/>
                        </w:rPr>
                        <w:t xml:space="preserve">— </w:t>
                      </w:r>
                      <w:r w:rsidR="000E547B" w:rsidRPr="006F22DC"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20</w:t>
                      </w:r>
                      <w:r w:rsidR="000E547B" w:rsidRPr="006F22DC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23.0</w:t>
                      </w:r>
                      <w:r w:rsidR="00061BC1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  <w:lang w:eastAsia="zh-Hans"/>
                        </w:rPr>
                        <w:t>6</w:t>
                      </w:r>
                    </w:p>
                    <w:p w14:paraId="19CD9DB3" w14:textId="77777777" w:rsidR="00C21C3A" w:rsidRPr="006F22DC" w:rsidRDefault="00C21C3A" w:rsidP="006F22DC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pacing w:val="10"/>
                          <w:szCs w:val="21"/>
                        </w:rPr>
                      </w:pP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打造多篇爆款推文：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在账号推文平均浏览量在150左右的数据下，独立策划及制作的创意类推文平均浏览量达到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500+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，最高达到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900+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，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成为当月</w:t>
                      </w:r>
                      <w:r w:rsidR="00BE4A5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数据</w:t>
                      </w: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最佳的推送，并有两篇成为公众号年度阅读量前十的作品</w:t>
                      </w:r>
                    </w:p>
                    <w:p w14:paraId="00279C3F" w14:textId="77777777" w:rsidR="004B5E4A" w:rsidRPr="006F22DC" w:rsidRDefault="00E008E7" w:rsidP="006F22DC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pacing w:val="10"/>
                          <w:szCs w:val="21"/>
                        </w:rPr>
                      </w:pPr>
                      <w:r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丰富的推文</w:t>
                      </w:r>
                      <w:r w:rsidR="001309A1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制作经验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：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能够独立</w:t>
                      </w:r>
                      <w:r w:rsidR="001309A1"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进行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一期推文</w:t>
                      </w:r>
                      <w:r w:rsidR="001309A1"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的</w:t>
                      </w:r>
                      <w:r w:rsidR="000E547B"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“选题构思——素材</w:t>
                      </w:r>
                      <w:r w:rsidR="001309A1" w:rsidRPr="006F22D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10"/>
                          <w:szCs w:val="21"/>
                        </w:rPr>
                        <w:t>收集——文稿整理——图文编辑——修改完善——发布”全过程，有较</w:t>
                      </w:r>
                      <w:r w:rsidR="001309A1" w:rsidRPr="006F22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pacing w:val="10"/>
                          <w:szCs w:val="21"/>
                        </w:rPr>
                        <w:t>熟练的推文制作经验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3B3A5287" wp14:editId="348594E6">
                <wp:simplePos x="0" y="0"/>
                <wp:positionH relativeFrom="column">
                  <wp:posOffset>457835</wp:posOffset>
                </wp:positionH>
                <wp:positionV relativeFrom="paragraph">
                  <wp:posOffset>5003049</wp:posOffset>
                </wp:positionV>
                <wp:extent cx="6663055" cy="272415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055" cy="272415"/>
                          <a:chOff x="5290" y="2327"/>
                          <a:chExt cx="10493" cy="429"/>
                        </a:xfrm>
                      </wpg:grpSpPr>
                      <wps:wsp>
                        <wps:cNvPr id="33" name="文本框 18"/>
                        <wps:cNvSpPr txBox="1"/>
                        <wps:spPr>
                          <a:xfrm>
                            <a:off x="5302" y="2327"/>
                            <a:ext cx="850" cy="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876395" w14:textId="77777777" w:rsidR="006F22DC" w:rsidRPr="001009EB" w:rsidRDefault="006F22DC" w:rsidP="006F22D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</w:pPr>
                              <w:r w:rsidRPr="001009EB">
                                <w:rPr>
                                  <w:rFonts w:ascii="微软雅黑" w:eastAsia="微软雅黑" w:hAnsi="微软雅黑" w:hint="eastAsia"/>
                                  <w:b/>
                                  <w:snapToGrid w:val="0"/>
                                  <w:color w:val="58679D"/>
                                  <w:kern w:val="0"/>
                                  <w:lang w:eastAsia="zh-Hans"/>
                                </w:rPr>
                                <w:t>技能荣誉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直接连接符 9"/>
                        <wps:cNvCnPr/>
                        <wps:spPr>
                          <a:xfrm>
                            <a:off x="5290" y="2756"/>
                            <a:ext cx="104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A5287" id="组合 30" o:spid="_x0000_s1046" style="position:absolute;margin-left:36.05pt;margin-top:393.95pt;width:524.65pt;height:21.45pt;z-index:251747328" coordorigin="5290,2327" coordsize="10493,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">
                <v:shape id="文本框 18" o:spid="_x0000_s1047" type="#_x0000_t202" style="position:absolute;left:5302;top:2327;width:850;height:35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" filled="f" stroked="f" strokeweight=".5pt">
                  <v:textbox inset="0,0,0,0">
                    <w:txbxContent>
                      <w:p w14:paraId="33876395" w14:textId="77777777" w:rsidR="006F22DC" w:rsidRPr="001009EB" w:rsidRDefault="006F22DC" w:rsidP="006F22DC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b/>
                            <w:snapToGrid w:val="0"/>
                            <w:color w:val="58679D"/>
                            <w:kern w:val="0"/>
                          </w:rPr>
                        </w:pPr>
                        <w:r w:rsidRPr="001009EB">
                          <w:rPr>
                            <w:rFonts w:ascii="微软雅黑" w:eastAsia="微软雅黑" w:hAnsi="微软雅黑" w:hint="eastAsia"/>
                            <w:b/>
                            <w:snapToGrid w:val="0"/>
                            <w:color w:val="58679D"/>
                            <w:kern w:val="0"/>
                            <w:lang w:eastAsia="zh-Hans"/>
                          </w:rPr>
                          <w:t>技能荣誉</w:t>
                        </w:r>
                      </w:p>
                    </w:txbxContent>
                  </v:textbox>
                </v:shape>
                <v:line id="直接连接符 9" o:spid="_x0000_s1048" style="position:absolute;visibility:visible;mso-wrap-style:square" from="5290,2756" to="15783,27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" strokecolor="#d8d8d8 [2732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997768" wp14:editId="7377C212">
                <wp:simplePos x="0" y="0"/>
                <wp:positionH relativeFrom="column">
                  <wp:posOffset>464185</wp:posOffset>
                </wp:positionH>
                <wp:positionV relativeFrom="paragraph">
                  <wp:posOffset>5268422</wp:posOffset>
                </wp:positionV>
                <wp:extent cx="6299835" cy="875622"/>
                <wp:effectExtent l="0" t="0" r="0" b="0"/>
                <wp:wrapNone/>
                <wp:docPr id="7216" name="矩形 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87562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9C7D07" w14:textId="529D8945" w:rsidR="00062E0B" w:rsidRPr="006F22DC" w:rsidRDefault="00C86445" w:rsidP="006F22DC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Lines="0" w:before="0" w:afterLines="0" w:after="0" w:line="400" w:lineRule="exact"/>
                              <w:outlineLvl w:val="9"/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语言</w:t>
                            </w:r>
                            <w:r w:rsidRPr="006F22DC"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  <w:t>水平：</w:t>
                            </w:r>
                            <w:r w:rsidR="00117AE8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大学英语六级</w:t>
                            </w:r>
                            <w:r w:rsidR="00062E0B"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，具备</w:t>
                            </w:r>
                            <w:r w:rsidR="00C21C3A"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良好</w:t>
                            </w:r>
                            <w:r w:rsidR="00062E0B"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的英语听、说、读、写能力；</w:t>
                            </w:r>
                            <w:r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普通话二级甲等</w:t>
                            </w:r>
                          </w:p>
                          <w:p w14:paraId="6FF80481" w14:textId="77777777" w:rsidR="00117AE8" w:rsidRDefault="00000000" w:rsidP="006F22DC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Lines="0" w:before="0" w:afterLines="0" w:after="0" w:line="400" w:lineRule="exact"/>
                              <w:outlineLvl w:val="9"/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办公技能：熟练运用Office办公软件</w:t>
                            </w:r>
                            <w:r w:rsidR="008B1035"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、秀米编辑器等工具</w:t>
                            </w:r>
                            <w:r w:rsidR="00C21C3A"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</w:t>
                            </w:r>
                            <w:r w:rsidR="00D614D7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熟悉</w:t>
                            </w:r>
                            <w:r w:rsidR="00C21C3A" w:rsidRPr="006F22DC"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  <w:t>PS</w:t>
                            </w:r>
                            <w:r w:rsidR="00C21C3A" w:rsidRPr="006F22DC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操作</w:t>
                            </w:r>
                            <w:r w:rsidR="00E24511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；</w:t>
                            </w:r>
                            <w:r w:rsidR="00117AE8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熟练搭建活动</w:t>
                            </w:r>
                            <w:r w:rsidR="00117AE8"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  <w:t>H</w:t>
                            </w:r>
                            <w:r w:rsidR="00117AE8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5页面</w:t>
                            </w:r>
                          </w:p>
                          <w:p w14:paraId="21754545" w14:textId="3E123055" w:rsidR="00B51280" w:rsidRPr="006F22DC" w:rsidRDefault="00117AE8" w:rsidP="006F22DC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Lines="0" w:before="0" w:afterLines="0" w:after="0" w:line="400" w:lineRule="exact"/>
                              <w:outlineLvl w:val="9"/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  <w:t>AI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能力：</w:t>
                            </w:r>
                            <w:r w:rsidR="00E87BC7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善于运用</w:t>
                            </w:r>
                            <w:r w:rsidR="00E87BC7">
                              <w:rPr>
                                <w:color w:val="595959" w:themeColor="text1" w:themeTint="A6"/>
                                <w:sz w:val="21"/>
                                <w:szCs w:val="21"/>
                              </w:rPr>
                              <w:t>AI</w:t>
                            </w:r>
                            <w:r w:rsidR="00E87BC7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工具提高效率，</w:t>
                            </w:r>
                            <w:r w:rsidR="001C2ABD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能够通过</w:t>
                            </w:r>
                            <w:r w:rsidR="00E24511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vibe-coding</w:t>
                            </w:r>
                            <w:r w:rsidR="001C2ABD"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搭建工作流解决工作场景中的痛点</w:t>
                            </w:r>
                          </w:p>
                        </w:txbxContent>
                      </wps:txbx>
                      <wps:bodyPr wrap="square" lIns="0" tIns="45720" rIns="91440" bIns="4572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97768" id="矩形 7216" o:spid="_x0000_s1049" style="position:absolute;margin-left:36.55pt;margin-top:414.85pt;width:496.05pt;height:68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" filled="f" stroked="f">
                <v:textbox inset="0">
                  <w:txbxContent>
                    <w:p w14:paraId="2F9C7D07" w14:textId="529D8945" w:rsidR="00062E0B" w:rsidRPr="006F22DC" w:rsidRDefault="00C86445" w:rsidP="006F22DC">
                      <w:pPr>
                        <w:pStyle w:val="ab"/>
                        <w:numPr>
                          <w:ilvl w:val="0"/>
                          <w:numId w:val="3"/>
                        </w:numPr>
                        <w:snapToGrid w:val="0"/>
                        <w:spacing w:beforeLines="0" w:before="0" w:afterLines="0" w:after="0" w:line="400" w:lineRule="exact"/>
                        <w:outlineLvl w:val="9"/>
                        <w:rPr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语言</w:t>
                      </w:r>
                      <w:r w:rsidRPr="006F22DC">
                        <w:rPr>
                          <w:color w:val="595959" w:themeColor="text1" w:themeTint="A6"/>
                          <w:sz w:val="21"/>
                          <w:szCs w:val="21"/>
                        </w:rPr>
                        <w:t>水平：</w:t>
                      </w:r>
                      <w:r w:rsidR="00117AE8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大学英语六级</w:t>
                      </w:r>
                      <w:r w:rsidR="00062E0B"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，具备</w:t>
                      </w:r>
                      <w:r w:rsidR="00C21C3A"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良好</w:t>
                      </w:r>
                      <w:r w:rsidR="00062E0B"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的英语听、说、读、写能力；</w:t>
                      </w:r>
                      <w:r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普通话二级甲等</w:t>
                      </w:r>
                    </w:p>
                    <w:p w14:paraId="6FF80481" w14:textId="77777777" w:rsidR="00117AE8" w:rsidRDefault="00000000" w:rsidP="006F22DC">
                      <w:pPr>
                        <w:pStyle w:val="ab"/>
                        <w:numPr>
                          <w:ilvl w:val="0"/>
                          <w:numId w:val="3"/>
                        </w:numPr>
                        <w:snapToGrid w:val="0"/>
                        <w:spacing w:beforeLines="0" w:before="0" w:afterLines="0" w:after="0" w:line="400" w:lineRule="exact"/>
                        <w:outlineLvl w:val="9"/>
                        <w:rPr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办公技能：熟练运用Office办公软件</w:t>
                      </w:r>
                      <w:r w:rsidR="008B1035"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、秀米编辑器等工具</w:t>
                      </w:r>
                      <w:r w:rsidR="00C21C3A"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，</w:t>
                      </w:r>
                      <w:r w:rsidR="00D614D7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熟悉</w:t>
                      </w:r>
                      <w:r w:rsidR="00C21C3A" w:rsidRPr="006F22DC">
                        <w:rPr>
                          <w:color w:val="595959" w:themeColor="text1" w:themeTint="A6"/>
                          <w:sz w:val="21"/>
                          <w:szCs w:val="21"/>
                        </w:rPr>
                        <w:t>PS</w:t>
                      </w:r>
                      <w:r w:rsidR="00C21C3A" w:rsidRPr="006F22DC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操作</w:t>
                      </w:r>
                      <w:r w:rsidR="00E24511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；</w:t>
                      </w:r>
                      <w:r w:rsidR="00117AE8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熟练搭建活动</w:t>
                      </w:r>
                      <w:r w:rsidR="00117AE8">
                        <w:rPr>
                          <w:color w:val="595959" w:themeColor="text1" w:themeTint="A6"/>
                          <w:sz w:val="21"/>
                          <w:szCs w:val="21"/>
                        </w:rPr>
                        <w:t>H</w:t>
                      </w:r>
                      <w:r w:rsidR="00117AE8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5页面</w:t>
                      </w:r>
                    </w:p>
                    <w:p w14:paraId="21754545" w14:textId="3E123055" w:rsidR="00B51280" w:rsidRPr="006F22DC" w:rsidRDefault="00117AE8" w:rsidP="006F22DC">
                      <w:pPr>
                        <w:pStyle w:val="ab"/>
                        <w:numPr>
                          <w:ilvl w:val="0"/>
                          <w:numId w:val="3"/>
                        </w:numPr>
                        <w:snapToGrid w:val="0"/>
                        <w:spacing w:beforeLines="0" w:before="0" w:afterLines="0" w:after="0" w:line="400" w:lineRule="exact"/>
                        <w:outlineLvl w:val="9"/>
                        <w:rPr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color w:val="595959" w:themeColor="text1" w:themeTint="A6"/>
                          <w:sz w:val="21"/>
                          <w:szCs w:val="21"/>
                        </w:rPr>
                        <w:t>AI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能力：</w:t>
                      </w:r>
                      <w:r w:rsidR="00E87BC7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善于运用</w:t>
                      </w:r>
                      <w:r w:rsidR="00E87BC7">
                        <w:rPr>
                          <w:color w:val="595959" w:themeColor="text1" w:themeTint="A6"/>
                          <w:sz w:val="21"/>
                          <w:szCs w:val="21"/>
                        </w:rPr>
                        <w:t>AI</w:t>
                      </w:r>
                      <w:r w:rsidR="00E87BC7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工具提高效率，</w:t>
                      </w:r>
                      <w:r w:rsidR="001C2ABD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能够通过</w:t>
                      </w:r>
                      <w:r w:rsidR="00E24511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vibe-coding</w:t>
                      </w:r>
                      <w:r w:rsidR="001C2ABD"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  <w:t>搭建工作流解决工作场景中的痛点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0A430BBB" wp14:editId="680ABE3C">
                <wp:simplePos x="0" y="0"/>
                <wp:positionH relativeFrom="column">
                  <wp:posOffset>468630</wp:posOffset>
                </wp:positionH>
                <wp:positionV relativeFrom="paragraph">
                  <wp:posOffset>6235469</wp:posOffset>
                </wp:positionV>
                <wp:extent cx="6663055" cy="272415"/>
                <wp:effectExtent l="0" t="0" r="17145" b="698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055" cy="272415"/>
                          <a:chOff x="5290" y="2327"/>
                          <a:chExt cx="10493" cy="429"/>
                        </a:xfrm>
                      </wpg:grpSpPr>
                      <wps:wsp>
                        <wps:cNvPr id="41" name="文本框 18"/>
                        <wps:cNvSpPr txBox="1"/>
                        <wps:spPr>
                          <a:xfrm>
                            <a:off x="5302" y="2327"/>
                            <a:ext cx="851" cy="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A183AB" w14:textId="77777777" w:rsidR="00B51280" w:rsidRPr="001009EB" w:rsidRDefault="00831CA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snapToGrid w:val="0"/>
                                  <w:color w:val="58679D"/>
                                  <w:kern w:val="0"/>
                                  <w:lang w:eastAsia="zh-Hans"/>
                                </w:rPr>
                              </w:pPr>
                              <w:r w:rsidRPr="001009EB">
                                <w:rPr>
                                  <w:rFonts w:ascii="微软雅黑" w:eastAsia="微软雅黑" w:hAnsi="微软雅黑" w:hint="eastAsia"/>
                                  <w:b/>
                                  <w:snapToGrid w:val="0"/>
                                  <w:color w:val="58679D"/>
                                  <w:kern w:val="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直接连接符 9"/>
                        <wps:cNvCnPr/>
                        <wps:spPr>
                          <a:xfrm>
                            <a:off x="5290" y="2756"/>
                            <a:ext cx="104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30BBB" id="组合 39" o:spid="_x0000_s1050" style="position:absolute;margin-left:36.9pt;margin-top:491pt;width:524.65pt;height:21.45pt;z-index:251739136" coordorigin="5290,2327" coordsize="10493,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">
                <v:shape id="文本框 18" o:spid="_x0000_s1051" type="#_x0000_t202" style="position:absolute;left:5302;top:2327;width:851;height:35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" filled="f" stroked="f" strokeweight=".5pt">
                  <v:textbox inset="0,0,0,0">
                    <w:txbxContent>
                      <w:p w14:paraId="5DA183AB" w14:textId="77777777" w:rsidR="00B51280" w:rsidRPr="001009EB" w:rsidRDefault="00831CA8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b/>
                            <w:snapToGrid w:val="0"/>
                            <w:color w:val="58679D"/>
                            <w:kern w:val="0"/>
                            <w:lang w:eastAsia="zh-Hans"/>
                          </w:rPr>
                        </w:pPr>
                        <w:r w:rsidRPr="001009EB">
                          <w:rPr>
                            <w:rFonts w:ascii="微软雅黑" w:eastAsia="微软雅黑" w:hAnsi="微软雅黑" w:hint="eastAsia"/>
                            <w:b/>
                            <w:snapToGrid w:val="0"/>
                            <w:color w:val="58679D"/>
                            <w:kern w:val="0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9" o:spid="_x0000_s1052" style="position:absolute;visibility:visible;mso-wrap-style:square" from="5290,2756" to="15783,27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" strokecolor="#d8d8d8 [2732]" strokeweight=".5pt">
                  <v:stroke joinstyle="miter"/>
                </v:line>
              </v:group>
            </w:pict>
          </mc:Fallback>
        </mc:AlternateContent>
      </w:r>
    </w:p>
    <w:sectPr w:rsidR="00B51280">
      <w:pgSz w:w="11850" w:h="16783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1ACAD8" w14:textId="77777777" w:rsidR="006E1EC7" w:rsidRDefault="006E1EC7" w:rsidP="00872ECC">
      <w:r>
        <w:separator/>
      </w:r>
    </w:p>
  </w:endnote>
  <w:endnote w:type="continuationSeparator" w:id="0">
    <w:p w14:paraId="71BCCE0B" w14:textId="77777777" w:rsidR="006E1EC7" w:rsidRDefault="006E1EC7" w:rsidP="00872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Regular">
    <w:altName w:val="微软雅黑"/>
    <w:panose1 w:val="020B0604020202020204"/>
    <w:charset w:val="86"/>
    <w:family w:val="auto"/>
    <w:pitch w:val="default"/>
    <w:sig w:usb0="00000000" w:usb1="00000000" w:usb2="00000000" w:usb3="00000000" w:csb0="0016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A088E2" w14:textId="77777777" w:rsidR="006E1EC7" w:rsidRDefault="006E1EC7" w:rsidP="00872ECC">
      <w:r>
        <w:separator/>
      </w:r>
    </w:p>
  </w:footnote>
  <w:footnote w:type="continuationSeparator" w:id="0">
    <w:p w14:paraId="46300AFC" w14:textId="77777777" w:rsidR="006E1EC7" w:rsidRDefault="006E1EC7" w:rsidP="00872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2738D3B"/>
    <w:multiLevelType w:val="singleLevel"/>
    <w:tmpl w:val="E2738D3B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B6A857A"/>
    <w:multiLevelType w:val="singleLevel"/>
    <w:tmpl w:val="FB6A857A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EFD9C98"/>
    <w:multiLevelType w:val="singleLevel"/>
    <w:tmpl w:val="FEFD9C98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18F6BA9"/>
    <w:multiLevelType w:val="hybridMultilevel"/>
    <w:tmpl w:val="E33CEF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1B766BA"/>
    <w:multiLevelType w:val="hybridMultilevel"/>
    <w:tmpl w:val="967470C4"/>
    <w:lvl w:ilvl="0" w:tplc="1AA23C96">
      <w:start w:val="1"/>
      <w:numFmt w:val="bullet"/>
      <w:lvlText w:val="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61170390">
    <w:abstractNumId w:val="1"/>
  </w:num>
  <w:num w:numId="2" w16cid:durableId="2034500605">
    <w:abstractNumId w:val="2"/>
  </w:num>
  <w:num w:numId="3" w16cid:durableId="672604983">
    <w:abstractNumId w:val="0"/>
  </w:num>
  <w:num w:numId="4" w16cid:durableId="1922252847">
    <w:abstractNumId w:val="3"/>
  </w:num>
  <w:num w:numId="5" w16cid:durableId="153927090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embedSystemFonts/>
  <w:bordersDoNotSurroundHeader/>
  <w:bordersDoNotSurroundFooter/>
  <w:hideSpellingErrors/>
  <w:hideGrammaticalErrors/>
  <w:attachedTemplate r:id="rId1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EEFFC8EE"/>
    <w:rsid w:val="00003F60"/>
    <w:rsid w:val="00004273"/>
    <w:rsid w:val="000238AB"/>
    <w:rsid w:val="0002486C"/>
    <w:rsid w:val="000505E1"/>
    <w:rsid w:val="00061BC1"/>
    <w:rsid w:val="000623EF"/>
    <w:rsid w:val="00062E0B"/>
    <w:rsid w:val="00081061"/>
    <w:rsid w:val="00094534"/>
    <w:rsid w:val="000954EB"/>
    <w:rsid w:val="000A07E7"/>
    <w:rsid w:val="000A4DCD"/>
    <w:rsid w:val="000A7787"/>
    <w:rsid w:val="000C4928"/>
    <w:rsid w:val="000E547B"/>
    <w:rsid w:val="000E5802"/>
    <w:rsid w:val="000E7DDB"/>
    <w:rsid w:val="001009EB"/>
    <w:rsid w:val="00117AE8"/>
    <w:rsid w:val="00126229"/>
    <w:rsid w:val="001309A1"/>
    <w:rsid w:val="0014209B"/>
    <w:rsid w:val="001435B8"/>
    <w:rsid w:val="001627B7"/>
    <w:rsid w:val="0016376B"/>
    <w:rsid w:val="00164EA8"/>
    <w:rsid w:val="00167088"/>
    <w:rsid w:val="00176398"/>
    <w:rsid w:val="00177484"/>
    <w:rsid w:val="0018064D"/>
    <w:rsid w:val="0019338E"/>
    <w:rsid w:val="00193977"/>
    <w:rsid w:val="001A14A5"/>
    <w:rsid w:val="001C1082"/>
    <w:rsid w:val="001C210F"/>
    <w:rsid w:val="001C2ABD"/>
    <w:rsid w:val="001C5957"/>
    <w:rsid w:val="001C67D4"/>
    <w:rsid w:val="001D0CB1"/>
    <w:rsid w:val="001E7EA1"/>
    <w:rsid w:val="0021142F"/>
    <w:rsid w:val="00211BD4"/>
    <w:rsid w:val="002133CC"/>
    <w:rsid w:val="00231466"/>
    <w:rsid w:val="00231F26"/>
    <w:rsid w:val="00244AAC"/>
    <w:rsid w:val="002648DC"/>
    <w:rsid w:val="00273D69"/>
    <w:rsid w:val="00286104"/>
    <w:rsid w:val="002951EA"/>
    <w:rsid w:val="002D07C0"/>
    <w:rsid w:val="002D4265"/>
    <w:rsid w:val="003008E8"/>
    <w:rsid w:val="0031147D"/>
    <w:rsid w:val="00313615"/>
    <w:rsid w:val="00323BE8"/>
    <w:rsid w:val="003254F6"/>
    <w:rsid w:val="0036112D"/>
    <w:rsid w:val="003657B1"/>
    <w:rsid w:val="003A767F"/>
    <w:rsid w:val="003B3B41"/>
    <w:rsid w:val="003C1138"/>
    <w:rsid w:val="003C5A90"/>
    <w:rsid w:val="003D1987"/>
    <w:rsid w:val="003D48E3"/>
    <w:rsid w:val="003D6449"/>
    <w:rsid w:val="003E2BDF"/>
    <w:rsid w:val="00432413"/>
    <w:rsid w:val="004335CA"/>
    <w:rsid w:val="00433CB3"/>
    <w:rsid w:val="00436195"/>
    <w:rsid w:val="004505C1"/>
    <w:rsid w:val="004511EA"/>
    <w:rsid w:val="00462640"/>
    <w:rsid w:val="004773B1"/>
    <w:rsid w:val="004813D7"/>
    <w:rsid w:val="00481E73"/>
    <w:rsid w:val="00491BF1"/>
    <w:rsid w:val="004A466F"/>
    <w:rsid w:val="004A5B67"/>
    <w:rsid w:val="004B5E4A"/>
    <w:rsid w:val="004B655D"/>
    <w:rsid w:val="004C2CA4"/>
    <w:rsid w:val="004C744A"/>
    <w:rsid w:val="004D0F65"/>
    <w:rsid w:val="004D341D"/>
    <w:rsid w:val="004D6AD0"/>
    <w:rsid w:val="004F05E1"/>
    <w:rsid w:val="004F3570"/>
    <w:rsid w:val="005022A2"/>
    <w:rsid w:val="005054EF"/>
    <w:rsid w:val="00512037"/>
    <w:rsid w:val="005155E4"/>
    <w:rsid w:val="00520A16"/>
    <w:rsid w:val="00524A91"/>
    <w:rsid w:val="00527696"/>
    <w:rsid w:val="00533136"/>
    <w:rsid w:val="005415FB"/>
    <w:rsid w:val="005535DE"/>
    <w:rsid w:val="0055782B"/>
    <w:rsid w:val="00566AD7"/>
    <w:rsid w:val="00573C6D"/>
    <w:rsid w:val="0057484F"/>
    <w:rsid w:val="0058075E"/>
    <w:rsid w:val="005960C7"/>
    <w:rsid w:val="0059742C"/>
    <w:rsid w:val="005A7097"/>
    <w:rsid w:val="005B31A2"/>
    <w:rsid w:val="005B6DB1"/>
    <w:rsid w:val="005C26AD"/>
    <w:rsid w:val="005F79E2"/>
    <w:rsid w:val="00600204"/>
    <w:rsid w:val="00616E87"/>
    <w:rsid w:val="0065529B"/>
    <w:rsid w:val="006D608E"/>
    <w:rsid w:val="006E1EC7"/>
    <w:rsid w:val="006F22DC"/>
    <w:rsid w:val="006F4BDD"/>
    <w:rsid w:val="00704E6B"/>
    <w:rsid w:val="0071017A"/>
    <w:rsid w:val="00721928"/>
    <w:rsid w:val="00721C48"/>
    <w:rsid w:val="0073769C"/>
    <w:rsid w:val="007426DE"/>
    <w:rsid w:val="007565AF"/>
    <w:rsid w:val="00762C53"/>
    <w:rsid w:val="00767F7B"/>
    <w:rsid w:val="00780BEA"/>
    <w:rsid w:val="00784FE7"/>
    <w:rsid w:val="00791DDF"/>
    <w:rsid w:val="007A2AFA"/>
    <w:rsid w:val="007A4A93"/>
    <w:rsid w:val="007B7399"/>
    <w:rsid w:val="007D798F"/>
    <w:rsid w:val="007E7862"/>
    <w:rsid w:val="007E7DED"/>
    <w:rsid w:val="00802954"/>
    <w:rsid w:val="008177E0"/>
    <w:rsid w:val="008250B4"/>
    <w:rsid w:val="008252F5"/>
    <w:rsid w:val="00831CA8"/>
    <w:rsid w:val="008365F8"/>
    <w:rsid w:val="00840AA0"/>
    <w:rsid w:val="00862AF1"/>
    <w:rsid w:val="00872ECC"/>
    <w:rsid w:val="008757F8"/>
    <w:rsid w:val="0088196E"/>
    <w:rsid w:val="00883692"/>
    <w:rsid w:val="008845FC"/>
    <w:rsid w:val="00885D4E"/>
    <w:rsid w:val="0089735E"/>
    <w:rsid w:val="008A1D75"/>
    <w:rsid w:val="008B1035"/>
    <w:rsid w:val="008E51EF"/>
    <w:rsid w:val="008F66B1"/>
    <w:rsid w:val="009322B1"/>
    <w:rsid w:val="00932490"/>
    <w:rsid w:val="00943B09"/>
    <w:rsid w:val="00943E3F"/>
    <w:rsid w:val="00953021"/>
    <w:rsid w:val="009576C7"/>
    <w:rsid w:val="00990DAB"/>
    <w:rsid w:val="009A67AA"/>
    <w:rsid w:val="009B4E2B"/>
    <w:rsid w:val="009D2188"/>
    <w:rsid w:val="009F0BD3"/>
    <w:rsid w:val="009F16BE"/>
    <w:rsid w:val="009F5887"/>
    <w:rsid w:val="009F6462"/>
    <w:rsid w:val="00A27209"/>
    <w:rsid w:val="00A31131"/>
    <w:rsid w:val="00A63802"/>
    <w:rsid w:val="00A67584"/>
    <w:rsid w:val="00A73BAB"/>
    <w:rsid w:val="00A9099B"/>
    <w:rsid w:val="00AA4128"/>
    <w:rsid w:val="00AC22D0"/>
    <w:rsid w:val="00AD76A0"/>
    <w:rsid w:val="00AE4ADC"/>
    <w:rsid w:val="00AE5FCC"/>
    <w:rsid w:val="00B105F9"/>
    <w:rsid w:val="00B25757"/>
    <w:rsid w:val="00B3484B"/>
    <w:rsid w:val="00B46950"/>
    <w:rsid w:val="00B51280"/>
    <w:rsid w:val="00B54E25"/>
    <w:rsid w:val="00B5692F"/>
    <w:rsid w:val="00B62032"/>
    <w:rsid w:val="00B64169"/>
    <w:rsid w:val="00B665E3"/>
    <w:rsid w:val="00B87345"/>
    <w:rsid w:val="00B911A1"/>
    <w:rsid w:val="00BA0F9A"/>
    <w:rsid w:val="00BA1CDE"/>
    <w:rsid w:val="00BB6EF7"/>
    <w:rsid w:val="00BC351A"/>
    <w:rsid w:val="00BE0127"/>
    <w:rsid w:val="00BE4A58"/>
    <w:rsid w:val="00BF0DC5"/>
    <w:rsid w:val="00BF1E25"/>
    <w:rsid w:val="00BF6C4D"/>
    <w:rsid w:val="00C01068"/>
    <w:rsid w:val="00C07256"/>
    <w:rsid w:val="00C21C3A"/>
    <w:rsid w:val="00C228BF"/>
    <w:rsid w:val="00C45B7E"/>
    <w:rsid w:val="00C52503"/>
    <w:rsid w:val="00C5545C"/>
    <w:rsid w:val="00C62627"/>
    <w:rsid w:val="00C645EC"/>
    <w:rsid w:val="00C72F6E"/>
    <w:rsid w:val="00C75A0C"/>
    <w:rsid w:val="00C85946"/>
    <w:rsid w:val="00C86445"/>
    <w:rsid w:val="00C92B5D"/>
    <w:rsid w:val="00C96159"/>
    <w:rsid w:val="00CA07BE"/>
    <w:rsid w:val="00CA51E1"/>
    <w:rsid w:val="00CB13A8"/>
    <w:rsid w:val="00CC262E"/>
    <w:rsid w:val="00CC3C58"/>
    <w:rsid w:val="00CC6561"/>
    <w:rsid w:val="00CC7D0B"/>
    <w:rsid w:val="00D00D85"/>
    <w:rsid w:val="00D02C1A"/>
    <w:rsid w:val="00D06E2A"/>
    <w:rsid w:val="00D079FD"/>
    <w:rsid w:val="00D10AD9"/>
    <w:rsid w:val="00D11931"/>
    <w:rsid w:val="00D2136D"/>
    <w:rsid w:val="00D35096"/>
    <w:rsid w:val="00D41481"/>
    <w:rsid w:val="00D43818"/>
    <w:rsid w:val="00D614D7"/>
    <w:rsid w:val="00D66CFD"/>
    <w:rsid w:val="00D76365"/>
    <w:rsid w:val="00D81423"/>
    <w:rsid w:val="00DA01C1"/>
    <w:rsid w:val="00DB1FDA"/>
    <w:rsid w:val="00DD1EE5"/>
    <w:rsid w:val="00DD58EF"/>
    <w:rsid w:val="00DD7A1B"/>
    <w:rsid w:val="00DD7E66"/>
    <w:rsid w:val="00DE1587"/>
    <w:rsid w:val="00DE3B94"/>
    <w:rsid w:val="00DE3D8A"/>
    <w:rsid w:val="00DF32B6"/>
    <w:rsid w:val="00DF59A8"/>
    <w:rsid w:val="00E008E7"/>
    <w:rsid w:val="00E1774D"/>
    <w:rsid w:val="00E24511"/>
    <w:rsid w:val="00E30F0C"/>
    <w:rsid w:val="00E33E63"/>
    <w:rsid w:val="00E41BD6"/>
    <w:rsid w:val="00E44E71"/>
    <w:rsid w:val="00E45640"/>
    <w:rsid w:val="00E53BD1"/>
    <w:rsid w:val="00E6101E"/>
    <w:rsid w:val="00E71F13"/>
    <w:rsid w:val="00E74DA0"/>
    <w:rsid w:val="00E87BC7"/>
    <w:rsid w:val="00E92C22"/>
    <w:rsid w:val="00EA050A"/>
    <w:rsid w:val="00EA462C"/>
    <w:rsid w:val="00EC13DA"/>
    <w:rsid w:val="00EC1E64"/>
    <w:rsid w:val="00EC5766"/>
    <w:rsid w:val="00EE6355"/>
    <w:rsid w:val="00EF7C5C"/>
    <w:rsid w:val="00F05F67"/>
    <w:rsid w:val="00F17C89"/>
    <w:rsid w:val="00F25F75"/>
    <w:rsid w:val="00F34C21"/>
    <w:rsid w:val="00F41CCF"/>
    <w:rsid w:val="00F43002"/>
    <w:rsid w:val="00F460C2"/>
    <w:rsid w:val="00F839DC"/>
    <w:rsid w:val="00F854E4"/>
    <w:rsid w:val="00FB221D"/>
    <w:rsid w:val="00FB385B"/>
    <w:rsid w:val="00FD363F"/>
    <w:rsid w:val="00FD61EA"/>
    <w:rsid w:val="00FF0333"/>
    <w:rsid w:val="00FF4AA7"/>
    <w:rsid w:val="00FF59A1"/>
    <w:rsid w:val="00FF73A0"/>
    <w:rsid w:val="030F0E84"/>
    <w:rsid w:val="05C840B9"/>
    <w:rsid w:val="06CC2642"/>
    <w:rsid w:val="07F54882"/>
    <w:rsid w:val="0C474BF7"/>
    <w:rsid w:val="10B8585E"/>
    <w:rsid w:val="1E57001A"/>
    <w:rsid w:val="27364FF8"/>
    <w:rsid w:val="29033D18"/>
    <w:rsid w:val="2CD03588"/>
    <w:rsid w:val="2D157618"/>
    <w:rsid w:val="2E75716C"/>
    <w:rsid w:val="37033C92"/>
    <w:rsid w:val="37A34DA4"/>
    <w:rsid w:val="3DBB1A8F"/>
    <w:rsid w:val="3DDE3CBC"/>
    <w:rsid w:val="3F975652"/>
    <w:rsid w:val="400A1129"/>
    <w:rsid w:val="462A0FA5"/>
    <w:rsid w:val="469F1685"/>
    <w:rsid w:val="486048B3"/>
    <w:rsid w:val="4AA71E66"/>
    <w:rsid w:val="51D50F3D"/>
    <w:rsid w:val="56565AF7"/>
    <w:rsid w:val="572612F4"/>
    <w:rsid w:val="5A4957A8"/>
    <w:rsid w:val="5AA5202B"/>
    <w:rsid w:val="5D026E3A"/>
    <w:rsid w:val="61EB5574"/>
    <w:rsid w:val="6B7901FF"/>
    <w:rsid w:val="71096B39"/>
    <w:rsid w:val="75AA169D"/>
    <w:rsid w:val="BFF5D09F"/>
    <w:rsid w:val="E6CF0D19"/>
    <w:rsid w:val="E9FF7474"/>
    <w:rsid w:val="EEFFC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F3EDE6"/>
  <w15:docId w15:val="{1F369401-6232-1F4C-8134-88092C4D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qFormat/>
    <w:rPr>
      <w:color w:val="F49100" w:themeColor="hyperlink"/>
      <w:u w:val="single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3">
    <w:name w:val="列出段落3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  <w:szCs w:val="2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ab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009DD9" w:themeColor="accent2"/>
      <w:kern w:val="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guojinlan\Library\Containers\com.kingsoft.wpsoffice.mac\Data\.kingsoft\office6\templates\download\8299bb1a8938d673650afefcb0c72cc0\&#24066;&#22330;&#38144;&#21806;&#20010;&#20154;&#27714;&#32844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D:\Users\guojinlan\Library\Containers\com.kingsoft.wpsoffice.mac\Data\.kingsoft\office6\templates\download\8299bb1a8938d673650afefcb0c72cc0\市场销售个人求职简历模板.docx</Template>
  <TotalTime>0</TotalTime>
  <Pages>2</Pages>
  <Words>12</Words>
  <Characters>70</Characters>
  <Application>Microsoft Office Word</Application>
  <DocSecurity>0</DocSecurity>
  <Lines>1</Lines>
  <Paragraphs>1</Paragraphs>
  <ScaleCrop>false</ScaleCrop>
  <Manager>郭郭简历模板</Manager>
  <Company>郭郭简历模板</Company>
  <LinksUpToDate>false</LinksUpToDate>
  <CharactersWithSpaces>81</CharactersWithSpaces>
  <SharedDoc>false</SharedDoc>
  <HyperlinkBase>郭郭简历模板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郭郭简历模板</dc:title>
  <dc:subject>郭郭简历模板</dc:subject>
  <dc:creator>VX：kkawfcuff</dc:creator>
  <cp:keywords>郭郭简历模板</cp:keywords>
  <dc:description/>
  <cp:lastModifiedBy>周万勤</cp:lastModifiedBy>
  <cp:revision>2</cp:revision>
  <cp:lastPrinted>2026-07-28T16:03:00Z</cp:lastPrinted>
  <dcterms:created xsi:type="dcterms:W3CDTF">2026-09-27T06:10:00Z</dcterms:created>
  <dcterms:modified xsi:type="dcterms:W3CDTF">2026-09-27T06:10:00Z</dcterms:modified>
  <cp:category>郭郭简历模板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KSOTemplateKey">
    <vt:lpwstr>1.0_yIKam7h1lUgSBzfJNmMqvOYM/gvt6PJnv4+TGwmbBVFAH4t06ag/PcFJHY3zQVNsXEJnTUYvpN7L8NNRpNa9mg==</vt:lpwstr>
  </property>
  <property fmtid="{D5CDD505-2E9C-101B-9397-08002B2CF9AE}" pid="4" name="ICV">
    <vt:lpwstr>FD69A164ECA4A2D57684E464A2641BB0_41</vt:lpwstr>
  </property>
</Properties>
</file>